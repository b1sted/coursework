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5BDFB" w14:textId="77777777" w:rsidR="001F57D1" w:rsidRPr="00777972" w:rsidRDefault="001F57D1" w:rsidP="001F57D1">
      <w:pPr>
        <w:pStyle w:val="Default"/>
        <w:ind w:right="-2"/>
        <w:jc w:val="center"/>
      </w:pPr>
      <w:bookmarkStart w:id="0" w:name="_Hlk195570452"/>
      <w:bookmarkEnd w:id="0"/>
      <w:r w:rsidRPr="00777972">
        <w:t>ФЕДЕРАЛЬНОЕ АГЕНТСТВО СВЯЗИ</w:t>
      </w:r>
    </w:p>
    <w:p w14:paraId="32563408" w14:textId="77777777" w:rsidR="001F57D1" w:rsidRPr="00777972" w:rsidRDefault="001F57D1" w:rsidP="001F57D1">
      <w:pPr>
        <w:pStyle w:val="Default"/>
        <w:jc w:val="center"/>
      </w:pPr>
      <w:r w:rsidRPr="00777972">
        <w:t>Федеральное государственное образовательное бюджетное учреждение</w:t>
      </w:r>
    </w:p>
    <w:p w14:paraId="3016D579" w14:textId="77777777" w:rsidR="001F57D1" w:rsidRPr="00777972" w:rsidRDefault="001F57D1" w:rsidP="001F57D1">
      <w:pPr>
        <w:pStyle w:val="Default"/>
        <w:jc w:val="center"/>
      </w:pPr>
      <w:r w:rsidRPr="00777972">
        <w:t>высшего профессионального образования</w:t>
      </w:r>
    </w:p>
    <w:p w14:paraId="77085021" w14:textId="77777777" w:rsidR="001F57D1" w:rsidRPr="00777972" w:rsidRDefault="001F57D1" w:rsidP="001F57D1">
      <w:pPr>
        <w:pStyle w:val="Default"/>
        <w:jc w:val="center"/>
      </w:pPr>
      <w:r w:rsidRPr="00777972">
        <w:t>«Санкт-Петербургский государственный университет телекоммуникаций</w:t>
      </w:r>
    </w:p>
    <w:p w14:paraId="14F705A4" w14:textId="77777777" w:rsidR="001F57D1" w:rsidRPr="00777972" w:rsidRDefault="001F57D1" w:rsidP="001F57D1">
      <w:pPr>
        <w:pStyle w:val="Default"/>
        <w:pBdr>
          <w:bottom w:val="single" w:sz="4" w:space="1" w:color="auto"/>
        </w:pBdr>
        <w:jc w:val="center"/>
      </w:pPr>
      <w:r w:rsidRPr="00777972">
        <w:t>им. проф. М.А. Бонч-Бруевича»</w:t>
      </w:r>
    </w:p>
    <w:p w14:paraId="63A01D99" w14:textId="77777777" w:rsidR="001F57D1" w:rsidRDefault="001F57D1" w:rsidP="001F57D1">
      <w:pPr>
        <w:pStyle w:val="Default"/>
        <w:spacing w:line="480" w:lineRule="auto"/>
        <w:ind w:firstLine="1701"/>
        <w:rPr>
          <w:sz w:val="28"/>
          <w:szCs w:val="28"/>
        </w:rPr>
      </w:pPr>
    </w:p>
    <w:p w14:paraId="109C5931" w14:textId="77777777" w:rsidR="001F57D1" w:rsidRPr="007838B4" w:rsidRDefault="001F57D1" w:rsidP="001F57D1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 w:rsidRPr="00FB01F0">
        <w:rPr>
          <w:sz w:val="28"/>
          <w:szCs w:val="28"/>
          <w:u w:val="single"/>
        </w:rPr>
        <w:t>Информационных технологий и программной инженерии</w:t>
      </w:r>
    </w:p>
    <w:p w14:paraId="591661C6" w14:textId="77777777" w:rsidR="001F57D1" w:rsidRDefault="001F57D1" w:rsidP="001F57D1">
      <w:pPr>
        <w:pStyle w:val="Default"/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Программной инженерии и вычислительной техники</w:t>
      </w:r>
    </w:p>
    <w:p w14:paraId="4AB1D2E1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</w:p>
    <w:p w14:paraId="22F3D56F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</w:p>
    <w:p w14:paraId="7F4FD90A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</w:p>
    <w:p w14:paraId="35464D0B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КУРСОВАЯ РАБОТА</w:t>
      </w:r>
    </w:p>
    <w:p w14:paraId="650674F0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дисциплине:</w:t>
      </w:r>
    </w:p>
    <w:p w14:paraId="43C10224" w14:textId="77777777" w:rsidR="001F57D1" w:rsidRDefault="001F57D1" w:rsidP="001F57D1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«Программирование»</w:t>
      </w:r>
    </w:p>
    <w:p w14:paraId="5E7BE895" w14:textId="77777777" w:rsidR="001F57D1" w:rsidRDefault="001F57D1" w:rsidP="001F57D1">
      <w:pPr>
        <w:pStyle w:val="Default"/>
        <w:spacing w:line="72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тема: </w:t>
      </w:r>
      <w:r w:rsidRPr="00854BD7">
        <w:rPr>
          <w:sz w:val="32"/>
          <w:szCs w:val="32"/>
        </w:rPr>
        <w:t>Анализ сигнала на выходе электрической цепи</w:t>
      </w:r>
    </w:p>
    <w:p w14:paraId="52967D3C" w14:textId="77777777" w:rsidR="001F57D1" w:rsidRDefault="001F57D1" w:rsidP="001F57D1">
      <w:pPr>
        <w:pStyle w:val="Default"/>
      </w:pPr>
    </w:p>
    <w:p w14:paraId="724F5038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</w:p>
    <w:p w14:paraId="67C563FC" w14:textId="093E4F69" w:rsidR="001F57D1" w:rsidRDefault="001F57D1" w:rsidP="001F57D1">
      <w:pPr>
        <w:pStyle w:val="Default"/>
        <w:ind w:left="3544"/>
        <w:rPr>
          <w:sz w:val="28"/>
          <w:szCs w:val="28"/>
        </w:rPr>
      </w:pPr>
      <w:r w:rsidRPr="00B27E9F">
        <w:rPr>
          <w:sz w:val="28"/>
          <w:szCs w:val="28"/>
        </w:rPr>
        <w:t xml:space="preserve">Передаточная характеристика – </w:t>
      </w:r>
      <w:r w:rsidR="00845961">
        <w:rPr>
          <w:sz w:val="28"/>
          <w:szCs w:val="28"/>
        </w:rPr>
        <w:t>16</w:t>
      </w:r>
      <w:r w:rsidRPr="00B27E9F">
        <w:rPr>
          <w:sz w:val="28"/>
          <w:szCs w:val="28"/>
        </w:rPr>
        <w:t xml:space="preserve"> вариант</w:t>
      </w:r>
    </w:p>
    <w:p w14:paraId="1A99AD44" w14:textId="77777777" w:rsidR="001F57D1" w:rsidRPr="00B27E9F" w:rsidRDefault="001F57D1" w:rsidP="001F57D1">
      <w:pPr>
        <w:pStyle w:val="Default"/>
        <w:ind w:left="3544"/>
        <w:rPr>
          <w:sz w:val="28"/>
          <w:szCs w:val="28"/>
        </w:rPr>
      </w:pPr>
    </w:p>
    <w:p w14:paraId="1498C0B4" w14:textId="29AC07D2" w:rsidR="001F57D1" w:rsidRDefault="001F57D1" w:rsidP="001F57D1">
      <w:pPr>
        <w:pStyle w:val="Default"/>
        <w:ind w:left="3544"/>
        <w:rPr>
          <w:sz w:val="28"/>
          <w:szCs w:val="28"/>
        </w:rPr>
      </w:pPr>
      <w:r w:rsidRPr="00B27E9F">
        <w:rPr>
          <w:sz w:val="28"/>
          <w:szCs w:val="28"/>
        </w:rPr>
        <w:t xml:space="preserve">Входной сигнал – </w:t>
      </w:r>
      <w:r w:rsidR="00845961">
        <w:rPr>
          <w:sz w:val="28"/>
          <w:szCs w:val="28"/>
        </w:rPr>
        <w:t>4</w:t>
      </w:r>
      <w:r w:rsidRPr="00B27E9F">
        <w:rPr>
          <w:sz w:val="28"/>
          <w:szCs w:val="28"/>
        </w:rPr>
        <w:t xml:space="preserve"> вариант</w:t>
      </w:r>
    </w:p>
    <w:p w14:paraId="4325794E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</w:p>
    <w:p w14:paraId="0FAB7CDB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</w:p>
    <w:p w14:paraId="40E19707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Выполнил студент(ка):</w:t>
      </w:r>
    </w:p>
    <w:p w14:paraId="296BCD99" w14:textId="7A0BBE04" w:rsidR="001F57D1" w:rsidRPr="00845961" w:rsidRDefault="00845961" w:rsidP="001F57D1">
      <w:pPr>
        <w:pStyle w:val="Default"/>
        <w:ind w:left="4678"/>
        <w:rPr>
          <w:sz w:val="26"/>
          <w:szCs w:val="26"/>
          <w:u w:val="single"/>
        </w:rPr>
      </w:pPr>
      <w:r w:rsidRPr="00845961">
        <w:rPr>
          <w:sz w:val="26"/>
          <w:szCs w:val="26"/>
          <w:u w:val="single"/>
        </w:rPr>
        <w:t>Мандрыкин Никита Алексеевич, 44</w:t>
      </w:r>
      <w:r>
        <w:rPr>
          <w:sz w:val="26"/>
          <w:szCs w:val="26"/>
          <w:u w:val="single"/>
        </w:rPr>
        <w:t xml:space="preserve"> </w:t>
      </w:r>
      <w:r w:rsidRPr="00845961">
        <w:rPr>
          <w:sz w:val="26"/>
          <w:szCs w:val="26"/>
          <w:u w:val="single"/>
        </w:rPr>
        <w:t xml:space="preserve"> </w:t>
      </w:r>
    </w:p>
    <w:p w14:paraId="39CD8A2F" w14:textId="1D3B05B8" w:rsidR="00845961" w:rsidRDefault="00845961" w:rsidP="00845961">
      <w:pPr>
        <w:pStyle w:val="Default"/>
        <w:ind w:left="5386" w:firstLine="278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</w:t>
      </w:r>
      <w:r w:rsidR="001F57D1">
        <w:rPr>
          <w:i/>
          <w:iCs/>
          <w:sz w:val="22"/>
          <w:szCs w:val="22"/>
        </w:rPr>
        <w:t xml:space="preserve">(Ф.И.О., № группы) </w:t>
      </w:r>
    </w:p>
    <w:p w14:paraId="1F96D482" w14:textId="16AC1A41" w:rsidR="00845961" w:rsidRDefault="00845961" w:rsidP="00845961">
      <w:pPr>
        <w:pStyle w:val="Default"/>
        <w:ind w:left="4678"/>
        <w:rPr>
          <w:i/>
          <w:iCs/>
          <w:sz w:val="22"/>
          <w:szCs w:val="22"/>
        </w:rPr>
      </w:pPr>
      <w:r>
        <w:rPr>
          <w:sz w:val="26"/>
          <w:szCs w:val="26"/>
        </w:rPr>
        <w:t>_________</w:t>
      </w:r>
      <w:r w:rsidRPr="003C4D50">
        <w:rPr>
          <w:sz w:val="26"/>
          <w:szCs w:val="26"/>
        </w:rPr>
        <w:t>_</w:t>
      </w:r>
      <w:r w:rsidRPr="00B27E9F">
        <w:rPr>
          <w:sz w:val="26"/>
          <w:szCs w:val="26"/>
        </w:rPr>
        <w:t>___</w:t>
      </w:r>
    </w:p>
    <w:p w14:paraId="27BB2932" w14:textId="3C9E4A58" w:rsidR="001F57D1" w:rsidRPr="00845961" w:rsidRDefault="001F57D1" w:rsidP="00845961">
      <w:pPr>
        <w:pStyle w:val="Default"/>
        <w:ind w:left="4320"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(подпись)</w:t>
      </w:r>
    </w:p>
    <w:p w14:paraId="522828FF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Дата выполнения:</w:t>
      </w:r>
    </w:p>
    <w:p w14:paraId="69B9A390" w14:textId="77777777" w:rsidR="001F57D1" w:rsidRDefault="001F57D1" w:rsidP="001F57D1">
      <w:pPr>
        <w:pStyle w:val="Default"/>
        <w:ind w:left="4678"/>
        <w:rPr>
          <w:sz w:val="26"/>
          <w:szCs w:val="26"/>
        </w:rPr>
      </w:pPr>
      <w:r>
        <w:rPr>
          <w:sz w:val="26"/>
          <w:szCs w:val="26"/>
        </w:rPr>
        <w:t>«______» ___________________</w:t>
      </w:r>
      <w:r w:rsidRPr="00B27E9F">
        <w:rPr>
          <w:sz w:val="26"/>
          <w:szCs w:val="26"/>
        </w:rPr>
        <w:t>__</w:t>
      </w:r>
      <w:r>
        <w:rPr>
          <w:sz w:val="26"/>
          <w:szCs w:val="26"/>
        </w:rPr>
        <w:t>_2025г</w:t>
      </w:r>
    </w:p>
    <w:p w14:paraId="11C4BEDB" w14:textId="77777777" w:rsidR="001F57D1" w:rsidRDefault="001F57D1" w:rsidP="001F57D1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43DA8E7B" w14:textId="012642AF" w:rsidR="001F57D1" w:rsidRPr="00B27E9F" w:rsidRDefault="00845961" w:rsidP="001F57D1">
      <w:pPr>
        <w:pStyle w:val="Default"/>
        <w:ind w:left="4678"/>
        <w:rPr>
          <w:sz w:val="26"/>
          <w:szCs w:val="26"/>
        </w:rPr>
      </w:pPr>
      <w:r w:rsidRPr="00845961">
        <w:rPr>
          <w:sz w:val="26"/>
          <w:szCs w:val="26"/>
          <w:u w:val="single"/>
        </w:rPr>
        <w:t>Дятлов Денис Алексеевич</w:t>
      </w:r>
      <w:r w:rsidR="001F57D1">
        <w:rPr>
          <w:sz w:val="26"/>
          <w:szCs w:val="26"/>
        </w:rPr>
        <w:t xml:space="preserve"> _________</w:t>
      </w:r>
      <w:r w:rsidR="001F57D1" w:rsidRPr="003C4D50">
        <w:rPr>
          <w:sz w:val="26"/>
          <w:szCs w:val="26"/>
        </w:rPr>
        <w:t>_</w:t>
      </w:r>
      <w:r w:rsidR="001F57D1" w:rsidRPr="00B27E9F">
        <w:rPr>
          <w:sz w:val="26"/>
          <w:szCs w:val="26"/>
        </w:rPr>
        <w:t>___</w:t>
      </w:r>
    </w:p>
    <w:p w14:paraId="3298E3FE" w14:textId="26C0EA39" w:rsidR="001F57D1" w:rsidRDefault="001F57D1" w:rsidP="001F57D1">
      <w:pPr>
        <w:pStyle w:val="Default"/>
        <w:spacing w:line="720" w:lineRule="auto"/>
        <w:ind w:left="5386" w:firstLine="278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(Ф.И.О.) </w:t>
      </w:r>
      <w:r>
        <w:rPr>
          <w:i/>
          <w:iCs/>
          <w:sz w:val="22"/>
          <w:szCs w:val="22"/>
        </w:rPr>
        <w:tab/>
      </w:r>
      <w:r>
        <w:rPr>
          <w:i/>
          <w:iCs/>
          <w:sz w:val="22"/>
          <w:szCs w:val="22"/>
        </w:rPr>
        <w:tab/>
      </w:r>
      <w:r w:rsidR="00845961">
        <w:rPr>
          <w:i/>
          <w:iCs/>
          <w:sz w:val="22"/>
          <w:szCs w:val="22"/>
        </w:rPr>
        <w:t xml:space="preserve">  </w:t>
      </w:r>
      <w:r>
        <w:rPr>
          <w:i/>
          <w:iCs/>
          <w:sz w:val="22"/>
          <w:szCs w:val="22"/>
        </w:rPr>
        <w:t>(подпись)</w:t>
      </w:r>
    </w:p>
    <w:p w14:paraId="2E6F62EA" w14:textId="77777777" w:rsidR="001F57D1" w:rsidRDefault="001F57D1" w:rsidP="001F57D1">
      <w:pPr>
        <w:pStyle w:val="Default"/>
        <w:jc w:val="center"/>
        <w:rPr>
          <w:sz w:val="28"/>
          <w:szCs w:val="28"/>
        </w:rPr>
      </w:pPr>
    </w:p>
    <w:p w14:paraId="0232641B" w14:textId="77777777" w:rsidR="001F57D1" w:rsidRDefault="001F57D1" w:rsidP="001F57D1">
      <w:pPr>
        <w:pStyle w:val="Default"/>
        <w:jc w:val="center"/>
        <w:rPr>
          <w:sz w:val="28"/>
          <w:szCs w:val="28"/>
        </w:rPr>
      </w:pPr>
    </w:p>
    <w:p w14:paraId="62372304" w14:textId="77777777" w:rsidR="001F57D1" w:rsidRDefault="001F57D1" w:rsidP="001F57D1">
      <w:pPr>
        <w:pStyle w:val="Default"/>
        <w:jc w:val="center"/>
        <w:rPr>
          <w:sz w:val="28"/>
          <w:szCs w:val="28"/>
        </w:rPr>
      </w:pPr>
    </w:p>
    <w:p w14:paraId="78474E08" w14:textId="77777777" w:rsidR="001F57D1" w:rsidRDefault="001F57D1" w:rsidP="001F57D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62898A3B" w14:textId="77777777" w:rsidR="001F57D1" w:rsidRPr="007838B4" w:rsidRDefault="001F57D1" w:rsidP="001F57D1">
      <w:pPr>
        <w:jc w:val="center"/>
        <w:rPr>
          <w:rFonts w:ascii="Times New Roman" w:hAnsi="Times New Roman"/>
          <w:color w:val="000000"/>
          <w:sz w:val="23"/>
          <w:szCs w:val="23"/>
        </w:rPr>
      </w:pPr>
      <w:r>
        <w:rPr>
          <w:sz w:val="28"/>
          <w:szCs w:val="28"/>
        </w:rPr>
        <w:t>2025</w:t>
      </w:r>
    </w:p>
    <w:p w14:paraId="580E7CCF" w14:textId="77777777" w:rsidR="000E1253" w:rsidRDefault="000E1253" w:rsidP="000E1253">
      <w:pPr>
        <w:pStyle w:val="UnnumberedHeading1NoTOC"/>
      </w:pPr>
      <w:bookmarkStart w:id="1" w:name="содержание"/>
      <w:r>
        <w:rPr>
          <w:rStyle w:val="UnnumberedHeadingOneNoTOC"/>
        </w:rPr>
        <w:lastRenderedPageBreak/>
        <w:t>Содержание</w:t>
      </w:r>
    </w:p>
    <w:bookmarkStart w:id="2" w:name="sec:chapter1"/>
    <w:bookmarkEnd w:id="1"/>
    <w:p w14:paraId="14BF3215" w14:textId="7BD42AFF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"9-9" \h \z \t "UnnumberedHeading1;1;UnnumberedHeading2;2;Heading 1;1;Heading 2;2;Heading 3;3" </w:instrText>
      </w:r>
      <w:r>
        <w:rPr>
          <w:b w:val="0"/>
        </w:rPr>
        <w:fldChar w:fldCharType="separate"/>
      </w:r>
      <w:hyperlink w:anchor="_Toc195570131" w:history="1">
        <w:r w:rsidRPr="00D47DD1">
          <w:rPr>
            <w:rStyle w:val="Hyperlink"/>
          </w:rPr>
          <w:t>1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5F11A7C" w14:textId="4B036F06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32" w:history="1">
        <w:r w:rsidRPr="00D47DD1">
          <w:rPr>
            <w:rStyle w:val="Hyperlink"/>
            <w:rFonts w:eastAsia="MS Mincho"/>
          </w:rPr>
          <w:t>1.1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Ход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D91CC22" w14:textId="3B8FFD33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33" w:history="1">
        <w:r w:rsidRPr="00D47DD1">
          <w:rPr>
            <w:rStyle w:val="Hyperlink"/>
            <w:rFonts w:eastAsia="MS Mincho"/>
          </w:rPr>
          <w:t>1.2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Задание для варианта №16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D50F9F6" w14:textId="52F19D7B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34" w:history="1">
        <w:r w:rsidRPr="00D47DD1">
          <w:rPr>
            <w:rStyle w:val="Hyperlink"/>
          </w:rPr>
          <w:t>2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Контрольный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6922265" w14:textId="3F4F61E5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35" w:history="1">
        <w:r w:rsidRPr="00D47DD1">
          <w:rPr>
            <w:rStyle w:val="Hyperlink"/>
          </w:rPr>
          <w:t>3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Таблица идентификаторов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F3E2FDD" w14:textId="278ECE98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36" w:history="1">
        <w:r w:rsidRPr="00D47DD1">
          <w:rPr>
            <w:rStyle w:val="Hyperlink"/>
          </w:rPr>
          <w:t>4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Блок-схемы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FBF33D0" w14:textId="6BBE1E6D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37" w:history="1">
        <w:r w:rsidRPr="00D47DD1">
          <w:rPr>
            <w:rStyle w:val="Hyperlink"/>
          </w:rPr>
          <w:t>5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Текст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5337639" w14:textId="24926805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38" w:history="1">
        <w:r w:rsidRPr="00D47DD1">
          <w:rPr>
            <w:rStyle w:val="Hyperlink"/>
            <w:rFonts w:eastAsia="MS Mincho"/>
          </w:rPr>
          <w:t>5.1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Главный модуль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24B4360" w14:textId="55C26728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39" w:history="1">
        <w:r w:rsidRPr="00D47DD1">
          <w:rPr>
            <w:rStyle w:val="Hyperlink"/>
            <w:rFonts w:eastAsia="MS Mincho"/>
          </w:rPr>
          <w:t>5.1.1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signal_analysis.c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C64651B" w14:textId="722A1FC0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40" w:history="1">
        <w:r w:rsidRPr="00D47DD1">
          <w:rPr>
            <w:rStyle w:val="Hyperlink"/>
            <w:rFonts w:eastAsia="MS Mincho"/>
          </w:rPr>
          <w:t>5.2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Модуль формирования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287B597" w14:textId="068EED0D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1" w:history="1">
        <w:r w:rsidRPr="00D47DD1">
          <w:rPr>
            <w:rStyle w:val="Hyperlink"/>
            <w:rFonts w:eastAsia="MS Mincho"/>
          </w:rPr>
          <w:t>5.2.1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forming.h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B4E5A92" w14:textId="19FF7BEB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2" w:history="1">
        <w:r w:rsidRPr="00D47DD1">
          <w:rPr>
            <w:rStyle w:val="Hyperlink"/>
            <w:rFonts w:eastAsia="MS Mincho"/>
          </w:rPr>
          <w:t>5.2.2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forming.c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7F5380D" w14:textId="661F3B56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43" w:history="1">
        <w:r w:rsidRPr="00D47DD1">
          <w:rPr>
            <w:rStyle w:val="Hyperlink"/>
            <w:rFonts w:eastAsia="MS Mincho"/>
          </w:rPr>
          <w:t>5.3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Модуль расчёта параметров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5744095" w14:textId="0AC7CE0F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4" w:history="1">
        <w:r w:rsidRPr="00D47DD1">
          <w:rPr>
            <w:rStyle w:val="Hyperlink"/>
            <w:rFonts w:eastAsia="MS Mincho"/>
          </w:rPr>
          <w:t>5.3.1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parameter.h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7DE899F" w14:textId="53CBBA68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5" w:history="1">
        <w:r w:rsidRPr="00D47DD1">
          <w:rPr>
            <w:rStyle w:val="Hyperlink"/>
            <w:rFonts w:eastAsia="MS Mincho"/>
          </w:rPr>
          <w:t>5.3.2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parameter.c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F52450A" w14:textId="27597581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46" w:history="1">
        <w:r w:rsidRPr="00D47DD1">
          <w:rPr>
            <w:rStyle w:val="Hyperlink"/>
            <w:rFonts w:eastAsia="MS Mincho"/>
          </w:rPr>
          <w:t>5.4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Модуль ввода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22F9E40" w14:textId="73F4CFFB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7" w:history="1">
        <w:r w:rsidRPr="00D47DD1">
          <w:rPr>
            <w:rStyle w:val="Hyperlink"/>
            <w:rFonts w:eastAsia="MS Mincho"/>
          </w:rPr>
          <w:t>5.4.1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input.h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7D6BC6A" w14:textId="35B15BEC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48" w:history="1">
        <w:r w:rsidRPr="00D47DD1">
          <w:rPr>
            <w:rStyle w:val="Hyperlink"/>
            <w:rFonts w:eastAsia="MS Mincho"/>
          </w:rPr>
          <w:t>5.4.2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input.c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4070D12" w14:textId="22AD56A7" w:rsidR="000E1253" w:rsidRDefault="000E1253">
      <w:pPr>
        <w:pStyle w:val="TOC2"/>
        <w:rPr>
          <w:rFonts w:asciiTheme="minorHAnsi" w:eastAsiaTheme="minorEastAsia" w:hAnsiTheme="minorHAnsi" w:cstheme="minorBidi"/>
          <w:kern w:val="2"/>
          <w:szCs w:val="24"/>
          <w:lang w:val="en-US" w:eastAsia="en-US"/>
          <w14:ligatures w14:val="standardContextual"/>
        </w:rPr>
      </w:pPr>
      <w:hyperlink w:anchor="_Toc195570149" w:history="1">
        <w:r w:rsidRPr="00D47DD1">
          <w:rPr>
            <w:rStyle w:val="Hyperlink"/>
            <w:rFonts w:eastAsia="MS Mincho"/>
          </w:rPr>
          <w:t>5.5</w:t>
        </w:r>
        <w:r>
          <w:rPr>
            <w:rFonts w:asciiTheme="minorHAnsi" w:eastAsiaTheme="minorEastAsia" w:hAnsiTheme="minorHAnsi" w:cstheme="minorBidi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>Модуль вывода и сохранения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D8D27DB" w14:textId="6FF91E17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50" w:history="1">
        <w:r w:rsidRPr="00D47DD1">
          <w:rPr>
            <w:rStyle w:val="Hyperlink"/>
            <w:rFonts w:eastAsia="MS Mincho"/>
          </w:rPr>
          <w:t>5.5.1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output.h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5B3EDEDD" w14:textId="1802C07E" w:rsidR="000E1253" w:rsidRDefault="000E1253">
      <w:pPr>
        <w:pStyle w:val="TOC3"/>
        <w:tabs>
          <w:tab w:val="left" w:pos="1560"/>
        </w:tabs>
        <w:rPr>
          <w:rFonts w:asciiTheme="minorHAnsi" w:eastAsiaTheme="minorEastAsia" w:hAnsiTheme="minorHAnsi" w:cstheme="minorBidi"/>
          <w:iCs w:val="0"/>
          <w:kern w:val="2"/>
          <w:szCs w:val="24"/>
          <w:lang w:val="en-US" w:eastAsia="en-US"/>
          <w14:ligatures w14:val="standardContextual"/>
        </w:rPr>
      </w:pPr>
      <w:hyperlink w:anchor="_Toc195570151" w:history="1">
        <w:r w:rsidRPr="00D47DD1">
          <w:rPr>
            <w:rStyle w:val="Hyperlink"/>
            <w:rFonts w:eastAsia="MS Mincho"/>
          </w:rPr>
          <w:t>5.5.2</w:t>
        </w:r>
        <w:r>
          <w:rPr>
            <w:rFonts w:asciiTheme="minorHAnsi" w:eastAsiaTheme="minorEastAsia" w:hAnsiTheme="minorHAnsi" w:cstheme="minorBidi"/>
            <w:iCs w:val="0"/>
            <w:kern w:val="2"/>
            <w:szCs w:val="24"/>
            <w:lang w:val="en-US" w:eastAsia="en-US"/>
            <w14:ligatures w14:val="standardContextual"/>
          </w:rPr>
          <w:tab/>
        </w:r>
        <w:r w:rsidRPr="00D47DD1">
          <w:rPr>
            <w:rStyle w:val="Hyperlink"/>
            <w:rFonts w:eastAsia="MS Mincho"/>
          </w:rPr>
          <w:t xml:space="preserve">Файл: </w:t>
        </w:r>
        <w:r w:rsidRPr="00D47DD1">
          <w:rPr>
            <w:rStyle w:val="Hyperlink"/>
            <w:rFonts w:ascii="PT Mono" w:eastAsia="MS Mincho" w:hAnsi="PT Mono"/>
          </w:rPr>
          <w:t>input.c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5F8AA1E" w14:textId="4A50CA7F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52" w:history="1">
        <w:r w:rsidRPr="00D47DD1">
          <w:rPr>
            <w:rStyle w:val="Hyperlink"/>
          </w:rPr>
          <w:t>6</w:t>
        </w:r>
        <w:r>
          <w:rPr>
            <w:rFonts w:asciiTheme="minorHAnsi" w:eastAsiaTheme="minorEastAsia" w:hAnsiTheme="minorHAnsi"/>
            <w:b w:val="0"/>
            <w:kern w:val="2"/>
            <w:lang w:val="en-US" w:eastAsia="en-US"/>
            <w14:ligatures w14:val="standardContextual"/>
          </w:rPr>
          <w:tab/>
        </w:r>
        <w:r w:rsidRPr="00D47DD1">
          <w:rPr>
            <w:rStyle w:val="Hyperlink"/>
          </w:rPr>
          <w:t>Графики (обработка полученных результатов)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FA2EE9A" w14:textId="6514071F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53" w:history="1">
        <w:r w:rsidRPr="00D47DD1">
          <w:rPr>
            <w:rStyle w:val="Hyperlink"/>
            <w:caps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8A88282" w14:textId="6A0A6384" w:rsidR="000E1253" w:rsidRDefault="000E1253">
      <w:pPr>
        <w:pStyle w:val="TOC1"/>
        <w:rPr>
          <w:rFonts w:asciiTheme="minorHAnsi" w:eastAsiaTheme="minorEastAsia" w:hAnsiTheme="minorHAnsi"/>
          <w:b w:val="0"/>
          <w:kern w:val="2"/>
          <w:lang w:val="en-US" w:eastAsia="en-US"/>
          <w14:ligatures w14:val="standardContextual"/>
        </w:rPr>
      </w:pPr>
      <w:hyperlink w:anchor="_Toc195570154" w:history="1">
        <w:r w:rsidRPr="00D47DD1">
          <w:rPr>
            <w:rStyle w:val="Hyperlink"/>
            <w:caps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_Toc195570154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45961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717A3E3" w14:textId="63A372BE" w:rsidR="000E1253" w:rsidRDefault="000E1253">
      <w:pPr>
        <w:pStyle w:val="Heading1"/>
      </w:pPr>
      <w:r>
        <w:rPr>
          <w:rFonts w:eastAsia="MS Mincho" w:cstheme="minorBidi"/>
          <w:b w:val="0"/>
          <w:noProof/>
          <w:szCs w:val="24"/>
          <w:lang w:eastAsia="ru-RU"/>
        </w:rPr>
        <w:lastRenderedPageBreak/>
        <w:fldChar w:fldCharType="end"/>
      </w:r>
      <w:bookmarkStart w:id="3" w:name="_Toc195570131"/>
      <w:r>
        <w:t>Постановка задачи</w:t>
      </w:r>
      <w:bookmarkEnd w:id="3"/>
    </w:p>
    <w:p w14:paraId="40F72F3B" w14:textId="77777777" w:rsidR="000E1253" w:rsidRDefault="000E1253" w:rsidP="000E1253">
      <w:pPr>
        <w:pStyle w:val="BodyText"/>
      </w:pPr>
      <w:r>
        <w:t>В курсовой работе необходимо для заданной электрической цепи по известному входному сигналу определить выходной сигнал для N равностоящих моментов времени, а затем определить некоторые его характеристики с погрешностью не более 1%.</w:t>
      </w:r>
    </w:p>
    <w:p w14:paraId="65DBB642" w14:textId="77777777" w:rsidR="000E1253" w:rsidRDefault="000E1253">
      <w:pPr>
        <w:pStyle w:val="Heading2"/>
      </w:pPr>
      <w:bookmarkStart w:id="4" w:name="_Toc195570132"/>
      <w:bookmarkStart w:id="5" w:name="ход-работы"/>
      <w:r>
        <w:t>Ход работы</w:t>
      </w:r>
      <w:bookmarkEnd w:id="4"/>
    </w:p>
    <w:p w14:paraId="38EBFB49" w14:textId="77777777" w:rsidR="000E1253" w:rsidRDefault="000E1253">
      <w:pPr>
        <w:pStyle w:val="Compact"/>
        <w:numPr>
          <w:ilvl w:val="0"/>
          <w:numId w:val="33"/>
        </w:numPr>
      </w:pPr>
      <w:r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>
        <w:t>wxMaxima</w:t>
      </w:r>
      <w:proofErr w:type="spellEnd"/>
      <w:r>
        <w:t>;</w:t>
      </w:r>
    </w:p>
    <w:p w14:paraId="5013FC48" w14:textId="77777777" w:rsidR="000E1253" w:rsidRDefault="000E1253">
      <w:pPr>
        <w:pStyle w:val="Compact"/>
        <w:numPr>
          <w:ilvl w:val="0"/>
          <w:numId w:val="33"/>
        </w:numPr>
      </w:pPr>
      <w:r>
        <w:t>Написать текст программы на языке Си;</w:t>
      </w:r>
    </w:p>
    <w:p w14:paraId="29C22B0D" w14:textId="77777777" w:rsidR="000E1253" w:rsidRDefault="000E1253">
      <w:pPr>
        <w:pStyle w:val="Compact"/>
        <w:numPr>
          <w:ilvl w:val="0"/>
          <w:numId w:val="33"/>
        </w:numPr>
      </w:pPr>
      <w:r>
        <w:t>Произвести запись полученных результатов в файлы данных;</w:t>
      </w:r>
    </w:p>
    <w:p w14:paraId="18FA63D9" w14:textId="77777777" w:rsidR="000E1253" w:rsidRDefault="000E1253">
      <w:pPr>
        <w:pStyle w:val="Compact"/>
        <w:numPr>
          <w:ilvl w:val="0"/>
          <w:numId w:val="33"/>
        </w:numPr>
      </w:pPr>
      <w:r>
        <w:t xml:space="preserve">Используя математический пакет </w:t>
      </w:r>
      <w:proofErr w:type="spellStart"/>
      <w:r>
        <w:t>wxMaxima</w:t>
      </w:r>
      <w:proofErr w:type="spellEnd"/>
      <w:r>
        <w:t xml:space="preserve"> или </w:t>
      </w:r>
      <w:proofErr w:type="spellStart"/>
      <w:r>
        <w:t>LibreOffice</w:t>
      </w:r>
      <w:proofErr w:type="spellEnd"/>
      <w:r>
        <w:t xml:space="preserve"> </w:t>
      </w:r>
      <w:proofErr w:type="spellStart"/>
      <w:r>
        <w:t>Calc</w:t>
      </w:r>
      <w:proofErr w:type="spellEnd"/>
      <w:r>
        <w:t xml:space="preserve"> (электронные таблицы), построить графики зависимости напряжений входных и выходных сигналов от времени.</w:t>
      </w:r>
    </w:p>
    <w:p w14:paraId="58D5324E" w14:textId="77777777" w:rsidR="000E1253" w:rsidRDefault="000E1253">
      <w:pPr>
        <w:pStyle w:val="Compact"/>
        <w:numPr>
          <w:ilvl w:val="0"/>
          <w:numId w:val="33"/>
        </w:numPr>
      </w:pPr>
      <w:r>
        <w:t>Оформить пояснительную записку (</w:t>
      </w:r>
      <w:proofErr w:type="spellStart"/>
      <w:r>
        <w:t>doc</w:t>
      </w:r>
      <w:proofErr w:type="spellEnd"/>
      <w:r>
        <w:t>-файл) по ГОСТ 19.402-78. ЕСПД. Описание программы. Плюс «Заключение» с личными выводами по работе.</w:t>
      </w:r>
    </w:p>
    <w:p w14:paraId="05F7B634" w14:textId="77777777" w:rsidR="000E1253" w:rsidRDefault="000E1253">
      <w:pPr>
        <w:pStyle w:val="Compact"/>
        <w:numPr>
          <w:ilvl w:val="0"/>
          <w:numId w:val="33"/>
        </w:numPr>
      </w:pPr>
      <w:r>
        <w:t xml:space="preserve">Объединить программу на Си и </w:t>
      </w:r>
      <w:proofErr w:type="spellStart"/>
      <w:r>
        <w:t>Wxmaxima</w:t>
      </w:r>
      <w:proofErr w:type="spellEnd"/>
      <w:r>
        <w:t xml:space="preserve"> (</w:t>
      </w:r>
      <w:proofErr w:type="spellStart"/>
      <w:r>
        <w:t>LibreOffice</w:t>
      </w:r>
      <w:proofErr w:type="spellEnd"/>
      <w:r>
        <w:t xml:space="preserve"> </w:t>
      </w:r>
      <w:proofErr w:type="spellStart"/>
      <w:r>
        <w:t>Calc</w:t>
      </w:r>
      <w:proofErr w:type="spellEnd"/>
      <w:r>
        <w:t xml:space="preserve">), вызов отчета с помощью скрипта на </w:t>
      </w:r>
      <w:proofErr w:type="spellStart"/>
      <w:r>
        <w:t>Bash</w:t>
      </w:r>
      <w:proofErr w:type="spellEnd"/>
      <w:r>
        <w:t>.</w:t>
      </w:r>
    </w:p>
    <w:p w14:paraId="0B159088" w14:textId="77777777" w:rsidR="000E1253" w:rsidRDefault="000E1253">
      <w:pPr>
        <w:pStyle w:val="Compact"/>
        <w:numPr>
          <w:ilvl w:val="0"/>
          <w:numId w:val="33"/>
        </w:numPr>
      </w:pPr>
      <w:r>
        <w:t>Защитить работу преподавателю.</w:t>
      </w:r>
    </w:p>
    <w:p w14:paraId="55566841" w14:textId="77777777" w:rsidR="000E1253" w:rsidRDefault="000E1253">
      <w:pPr>
        <w:pStyle w:val="Heading2"/>
      </w:pPr>
      <w:bookmarkStart w:id="6" w:name="_Toc195570133"/>
      <w:bookmarkStart w:id="7" w:name="задание-для-варианта-16"/>
      <w:bookmarkEnd w:id="5"/>
      <w:r>
        <w:t>Задание для варианта №16</w:t>
      </w:r>
      <w:bookmarkEnd w:id="6"/>
    </w:p>
    <w:p w14:paraId="6EEA5DF4" w14:textId="77777777" w:rsidR="000E1253" w:rsidRDefault="000E1253">
      <w:pPr>
        <w:pStyle w:val="Compact"/>
        <w:numPr>
          <w:ilvl w:val="0"/>
          <w:numId w:val="34"/>
        </w:numPr>
      </w:pPr>
      <w:r>
        <w:t>Сигнал на входе:</w:t>
      </w:r>
    </w:p>
    <w:p w14:paraId="30233966" w14:textId="77777777" w:rsidR="000E1253" w:rsidRDefault="00000000" w:rsidP="000E1253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5"/>
                </w:rPr>
              </m:ctrlPr>
            </m:sSubPr>
            <m:e>
              <m:r>
                <w:rPr>
                  <w:rFonts w:ascii="Cambria Math" w:hAnsi="Cambria Math"/>
                  <w:sz w:val="25"/>
                </w:rPr>
                <m:t>U</m:t>
              </m:r>
            </m:e>
            <m:sub>
              <m:r>
                <m:rPr>
                  <m:nor/>
                </m:rPr>
                <w:rPr>
                  <w:sz w:val="25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hAnsi="Cambria Math"/>
              <w:sz w:val="25"/>
            </w:rPr>
            <m:t>(</m:t>
          </m:r>
          <m:r>
            <w:rPr>
              <w:rFonts w:ascii="Cambria Math" w:hAnsi="Cambria Math"/>
              <w:sz w:val="25"/>
            </w:rPr>
            <m:t>t</m:t>
          </m:r>
          <m:r>
            <m:rPr>
              <m:sty m:val="p"/>
            </m:rPr>
            <w:rPr>
              <w:rFonts w:ascii="Cambria Math" w:hAnsi="Cambria Math"/>
              <w:sz w:val="25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5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sz w:val="25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&lt;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)-</m:t>
                    </m:r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&lt;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)-</m:t>
                    </m:r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)-</m:t>
                    </m:r>
                    <m:r>
                      <w:rPr>
                        <w:rFonts w:ascii="Cambria Math" w:hAnsi="Cambria Math"/>
                        <w:sz w:val="25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(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)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r>
                      <w:rPr>
                        <w:rFonts w:ascii="Cambria Math" w:hAnsi="Cambria Math"/>
                        <w:sz w:val="25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begChr m:val="|"/>
              <m:endChr m:val=""/>
              <m:ctrlPr>
                <w:rPr>
                  <w:rFonts w:ascii="Cambria Math" w:hAnsi="Cambria Math"/>
                  <w:sz w:val="25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sz w:val="25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20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В/с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0.5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В/с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c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17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В/с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нач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5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10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15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5"/>
                          </w:rPr>
                          <m:t>3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45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кон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50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</m:m>
            </m:e>
          </m:d>
        </m:oMath>
      </m:oMathPara>
    </w:p>
    <w:p w14:paraId="525DDD4A" w14:textId="77777777" w:rsidR="000E1253" w:rsidRDefault="000E1253">
      <w:pPr>
        <w:pStyle w:val="Compact"/>
        <w:numPr>
          <w:ilvl w:val="0"/>
          <w:numId w:val="35"/>
        </w:numPr>
      </w:pPr>
      <w:r>
        <w:t>Передаточная характеристика:</w:t>
      </w:r>
    </w:p>
    <w:p w14:paraId="75FF348C" w14:textId="77777777" w:rsidR="000E1253" w:rsidRDefault="00000000" w:rsidP="000E1253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5"/>
                </w:rPr>
              </m:ctrlPr>
            </m:sSubPr>
            <m:e>
              <m:r>
                <w:rPr>
                  <w:rFonts w:ascii="Cambria Math" w:hAnsi="Cambria Math"/>
                  <w:sz w:val="25"/>
                </w:rPr>
                <m:t>U</m:t>
              </m:r>
            </m:e>
            <m:sub>
              <m:r>
                <m:rPr>
                  <m:nor/>
                </m:rPr>
                <w:rPr>
                  <w:sz w:val="25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  <w:sz w:val="25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5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sz w:val="25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+</m:t>
                    </m:r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+</m:t>
                    </m:r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</m:e>
                  <m:e>
                    <m:r>
                      <m:rPr>
                        <m:nor/>
                      </m:rPr>
                      <w:rPr>
                        <w:sz w:val="25"/>
                      </w:rPr>
                      <m:t xml:space="preserve">при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d>
            <m:dPr>
              <m:begChr m:val="|"/>
              <m:endChr m:val=""/>
              <m:ctrlPr>
                <w:rPr>
                  <w:rFonts w:ascii="Cambria Math" w:hAnsi="Cambria Math"/>
                  <w:sz w:val="25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sz w:val="25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5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=-</m:t>
                    </m:r>
                    <m:r>
                      <w:rPr>
                        <w:rFonts w:ascii="Cambria Math" w:hAnsi="Cambria Math"/>
                        <w:sz w:val="25"/>
                      </w:rPr>
                      <m:t>5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В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5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5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5"/>
                          </w:rPr>
                          <m:t>вх</m:t>
                        </m:r>
                        <m:r>
                          <w:rPr>
                            <w:rFonts w:ascii="Cambria Math" w:hAnsi="Cambria Math"/>
                            <w:sz w:val="25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=</m:t>
                    </m:r>
                    <m:r>
                      <w:rPr>
                        <w:rFonts w:ascii="Cambria Math" w:hAnsi="Cambria Math"/>
                        <w:sz w:val="25"/>
                      </w:rPr>
                      <m:t>20</m:t>
                    </m:r>
                    <m:r>
                      <m:rPr>
                        <m:nor/>
                      </m:rPr>
                      <w:rPr>
                        <w:sz w:val="25"/>
                      </w:rPr>
                      <m:t xml:space="preserve"> В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5"/>
                      </w:rPr>
                      <m:t>;</m:t>
                    </m:r>
                  </m:e>
                </m:mr>
              </m:m>
            </m:e>
          </m:d>
        </m:oMath>
      </m:oMathPara>
    </w:p>
    <w:p w14:paraId="5A8FE8CD" w14:textId="77777777" w:rsidR="000E1253" w:rsidRDefault="000E1253">
      <w:pPr>
        <w:pStyle w:val="Compact"/>
        <w:numPr>
          <w:ilvl w:val="0"/>
          <w:numId w:val="36"/>
        </w:numPr>
      </w:pPr>
      <w:r>
        <w:t>Расчетный параметр:</w:t>
      </w:r>
    </w:p>
    <w:p w14:paraId="5DE2E9BF" w14:textId="77777777" w:rsidR="000E1253" w:rsidRDefault="000E1253" w:rsidP="000E1253">
      <w:pPr>
        <w:pStyle w:val="BodyText"/>
      </w:pPr>
      <w:r>
        <w:t xml:space="preserve">Найти длительность переднего фронта импульса сигнала для </w:t>
      </w:r>
      <w:proofErr w:type="spellStart"/>
      <w:r>
        <w:t>Uвых</w:t>
      </w:r>
      <w:proofErr w:type="spellEnd"/>
      <w:r>
        <w:t>.</w:t>
      </w:r>
    </w:p>
    <w:p w14:paraId="652E2617" w14:textId="77777777" w:rsidR="000E1253" w:rsidRDefault="000E1253">
      <w:pPr>
        <w:pStyle w:val="Heading1"/>
      </w:pPr>
      <w:bookmarkStart w:id="8" w:name="_Toc195570134"/>
      <w:bookmarkStart w:id="9" w:name="контрольный-расчет"/>
      <w:bookmarkEnd w:id="2"/>
      <w:bookmarkEnd w:id="7"/>
      <w:r>
        <w:lastRenderedPageBreak/>
        <w:t>Контрольный расчет</w:t>
      </w:r>
      <w:bookmarkEnd w:id="8"/>
    </w:p>
    <w:p w14:paraId="36783B2A" w14:textId="77777777" w:rsidR="000E1253" w:rsidRDefault="000E1253" w:rsidP="000E1253">
      <w:pPr>
        <w:pStyle w:val="BodyText"/>
      </w:pPr>
      <w:r>
        <w:t xml:space="preserve">В данном разделе представлена реализация контрольных расчётов, выполненная в среде </w:t>
      </w:r>
      <w:proofErr w:type="spellStart"/>
      <w:r>
        <w:t>wxMaxima</w:t>
      </w:r>
      <w:proofErr w:type="spellEnd"/>
      <w:r>
        <w:t xml:space="preserve">. Программа рассчитывает значения функций </w:t>
      </w:r>
      <w:proofErr w:type="spellStart"/>
      <w:r>
        <w:t>Uvx</w:t>
      </w:r>
      <w:proofErr w:type="spellEnd"/>
      <w:r>
        <w:t xml:space="preserve"> и </w:t>
      </w:r>
      <w:proofErr w:type="spellStart"/>
      <w:r>
        <w:t>Uvix</w:t>
      </w:r>
      <w:proofErr w:type="spellEnd"/>
      <w:r>
        <w:t xml:space="preserve"> на интервале, указанном в постановке задачи, с шагом, обеспечивающим вычисление на 500 точках. Такой подход позволяет достичь оптимальной точности при вычислительном эксперименте.</w:t>
      </w:r>
    </w:p>
    <w:p w14:paraId="5BB09A55" w14:textId="77777777" w:rsidR="005C1CCA" w:rsidRPr="005C1CCA" w:rsidRDefault="000E1253" w:rsidP="005C1CCA">
      <w:pPr>
        <w:pStyle w:val="CaptionedFigure"/>
        <w:jc w:val="left"/>
        <w:rPr>
          <w:lang w:val="ru-RU"/>
        </w:rPr>
      </w:pPr>
      <w:r w:rsidRPr="000E1253">
        <w:rPr>
          <w:rStyle w:val="NormalTok"/>
          <w:sz w:val="21"/>
        </w:rPr>
        <w:t>(%</w:t>
      </w:r>
      <w:r w:rsidRPr="000E1253">
        <w:rPr>
          <w:rStyle w:val="ConstantTok"/>
          <w:sz w:val="21"/>
        </w:rPr>
        <w:t>i238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Определение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начальных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условий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для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Uvx</w:t>
      </w:r>
      <w:proofErr w:type="spellEnd"/>
      <w:r w:rsidRPr="000E1253">
        <w:rPr>
          <w:rStyle w:val="CommentTok"/>
          <w:sz w:val="21"/>
        </w:rPr>
        <w:t>(t)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VariableTok"/>
          <w:sz w:val="21"/>
        </w:rPr>
        <w:t>fpprintprec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5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tnach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5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10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15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45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nstantTok"/>
          <w:sz w:val="21"/>
        </w:rPr>
        <w:t>tkon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50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20</w:t>
      </w:r>
      <w:r w:rsidRPr="000E1253">
        <w:rPr>
          <w:rStyle w:val="NormalTok"/>
          <w:sz w:val="21"/>
        </w:rPr>
        <w:t>;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>:</w:t>
      </w:r>
      <w:r w:rsidRPr="000E1253">
        <w:rPr>
          <w:rStyle w:val="FloatTok"/>
          <w:sz w:val="21"/>
        </w:rPr>
        <w:t>0.5</w:t>
      </w:r>
      <w:r w:rsidRPr="000E1253">
        <w:rPr>
          <w:rStyle w:val="NormalTok"/>
          <w:sz w:val="21"/>
        </w:rPr>
        <w:t>;</w:t>
      </w:r>
      <w:r w:rsidRPr="000E1253">
        <w:rPr>
          <w:rStyle w:val="ConstantTok"/>
          <w:sz w:val="21"/>
        </w:rPr>
        <w:t>c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17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Определение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функции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Uvx</w:t>
      </w:r>
      <w:proofErr w:type="spellEnd"/>
      <w:r w:rsidRPr="000E1253">
        <w:rPr>
          <w:rStyle w:val="CommentTok"/>
          <w:sz w:val="21"/>
        </w:rPr>
        <w:t>(t)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):=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&lt;= 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br/>
      </w:r>
      <w:r w:rsidRPr="000E1253">
        <w:rPr>
          <w:rStyle w:val="NormalTok"/>
          <w:sz w:val="21"/>
        </w:rPr>
        <w:t xml:space="preserve">                  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 &lt;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and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&lt;= 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)</w:t>
      </w:r>
      <w:r w:rsidRPr="000E1253">
        <w:br/>
      </w:r>
      <w:r w:rsidRPr="000E1253">
        <w:rPr>
          <w:rStyle w:val="NormalTok"/>
          <w:sz w:val="21"/>
        </w:rPr>
        <w:t xml:space="preserve">                  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 xml:space="preserve"> &lt;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and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&lt;= 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)-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)</w:t>
      </w:r>
      <w:r w:rsidRPr="000E1253">
        <w:br/>
      </w:r>
      <w:r w:rsidRPr="000E1253">
        <w:rPr>
          <w:rStyle w:val="NormalTok"/>
          <w:sz w:val="21"/>
        </w:rPr>
        <w:t xml:space="preserve">                  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) - 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) - </w:t>
      </w:r>
      <w:r w:rsidRPr="000E1253">
        <w:rPr>
          <w:rStyle w:val="ConstantTok"/>
          <w:sz w:val="21"/>
        </w:rPr>
        <w:t>c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Формирование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массива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времени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N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1500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Количество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точек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dt</w:t>
      </w:r>
      <w:r w:rsidRPr="000E1253">
        <w:rPr>
          <w:rStyle w:val="NormalTok"/>
          <w:sz w:val="21"/>
        </w:rPr>
        <w:t>:(</w:t>
      </w:r>
      <w:proofErr w:type="spellStart"/>
      <w:r w:rsidRPr="000E1253">
        <w:rPr>
          <w:rStyle w:val="ConstantTok"/>
          <w:sz w:val="21"/>
        </w:rPr>
        <w:t>tkon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tnach</w:t>
      </w:r>
      <w:proofErr w:type="spellEnd"/>
      <w:r w:rsidRPr="000E1253">
        <w:rPr>
          <w:rStyle w:val="NormalTok"/>
          <w:sz w:val="21"/>
        </w:rPr>
        <w:t>)/(</w:t>
      </w:r>
      <w:r w:rsidRPr="000E1253">
        <w:rPr>
          <w:rStyle w:val="ConstantTok"/>
          <w:sz w:val="21"/>
        </w:rPr>
        <w:t>N</w:t>
      </w:r>
      <w:r w:rsidRPr="000E1253">
        <w:rPr>
          <w:rStyle w:val="DecValTok"/>
          <w:sz w:val="21"/>
        </w:rPr>
        <w:t>-1</w:t>
      </w:r>
      <w:r w:rsidRPr="000E1253">
        <w:rPr>
          <w:rStyle w:val="NormalTok"/>
          <w:sz w:val="21"/>
        </w:rPr>
        <w:t xml:space="preserve">), </w:t>
      </w:r>
      <w:proofErr w:type="spellStart"/>
      <w:r w:rsidRPr="000E1253">
        <w:rPr>
          <w:rStyle w:val="ConstantTok"/>
          <w:sz w:val="21"/>
        </w:rPr>
        <w:t>numer</w:t>
      </w:r>
      <w:proofErr w:type="spellEnd"/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time_array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makelist</w:t>
      </w:r>
      <w:proofErr w:type="spellEnd"/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tnach</w:t>
      </w:r>
      <w:proofErr w:type="spellEnd"/>
      <w:r w:rsidRPr="000E1253">
        <w:rPr>
          <w:rStyle w:val="NormalTok"/>
          <w:sz w:val="21"/>
        </w:rPr>
        <w:t xml:space="preserve"> + </w:t>
      </w:r>
      <w:proofErr w:type="spellStart"/>
      <w:r w:rsidRPr="000E1253">
        <w:rPr>
          <w:rStyle w:val="ConstantTok"/>
          <w:sz w:val="21"/>
        </w:rPr>
        <w:t>i</w:t>
      </w:r>
      <w:proofErr w:type="spellEnd"/>
      <w:r w:rsidRPr="000E1253">
        <w:rPr>
          <w:rStyle w:val="NormalTok"/>
          <w:sz w:val="21"/>
        </w:rPr>
        <w:t>*</w:t>
      </w:r>
      <w:r w:rsidRPr="000E1253">
        <w:rPr>
          <w:rStyle w:val="ConstantTok"/>
          <w:sz w:val="21"/>
        </w:rPr>
        <w:t>dt</w:t>
      </w:r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i</w:t>
      </w:r>
      <w:proofErr w:type="spellEnd"/>
      <w:r w:rsidRPr="000E1253">
        <w:rPr>
          <w:rStyle w:val="NormalTok"/>
          <w:sz w:val="21"/>
        </w:rPr>
        <w:t xml:space="preserve">, 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 xml:space="preserve">, </w:t>
      </w:r>
      <w:r w:rsidRPr="000E1253">
        <w:rPr>
          <w:rStyle w:val="ConstantTok"/>
          <w:sz w:val="21"/>
        </w:rPr>
        <w:t>N</w:t>
      </w:r>
      <w:r w:rsidRPr="000E1253">
        <w:rPr>
          <w:rStyle w:val="DecValTok"/>
          <w:sz w:val="21"/>
        </w:rPr>
        <w:t>-1</w:t>
      </w:r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Вычисление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значений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Uvx</w:t>
      </w:r>
      <w:proofErr w:type="spellEnd"/>
      <w:r w:rsidRPr="000E1253">
        <w:rPr>
          <w:rStyle w:val="CommentTok"/>
          <w:sz w:val="21"/>
        </w:rPr>
        <w:t xml:space="preserve">(t) </w:t>
      </w:r>
      <w:proofErr w:type="spellStart"/>
      <w:r w:rsidRPr="000E1253">
        <w:rPr>
          <w:rStyle w:val="CommentTok"/>
          <w:sz w:val="21"/>
        </w:rPr>
        <w:t>для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массива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времени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Uvx_values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map</w:t>
      </w:r>
      <w:proofErr w:type="spellEnd"/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time_array</w:t>
      </w:r>
      <w:proofErr w:type="spellEnd"/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Определение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начальных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условий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для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Uvix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d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2</w:t>
      </w:r>
      <w:r w:rsidRPr="000E1253">
        <w:rPr>
          <w:rStyle w:val="NormalTok"/>
          <w:sz w:val="21"/>
        </w:rPr>
        <w:t xml:space="preserve">; </w:t>
      </w:r>
      <w:r w:rsidRPr="000E1253">
        <w:rPr>
          <w:rStyle w:val="ConstantTok"/>
          <w:sz w:val="21"/>
        </w:rPr>
        <w:t>e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-5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Uvx1</w:t>
      </w:r>
      <w:r w:rsidRPr="000E1253">
        <w:rPr>
          <w:rStyle w:val="NormalTok"/>
          <w:sz w:val="21"/>
        </w:rPr>
        <w:t>:</w:t>
      </w:r>
      <w:r w:rsidRPr="000E1253">
        <w:rPr>
          <w:rStyle w:val="DecValTok"/>
          <w:sz w:val="21"/>
        </w:rPr>
        <w:t>20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Определение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функции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Uvix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Uvix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):=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) &lt;= </w:t>
      </w:r>
      <w:r w:rsidRPr="000E1253">
        <w:rPr>
          <w:rStyle w:val="ConstantTok"/>
          <w:sz w:val="21"/>
        </w:rPr>
        <w:t>Uvx1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d</w:t>
      </w:r>
      <w:r w:rsidRPr="000E1253">
        <w:rPr>
          <w:rStyle w:val="NormalTok"/>
          <w:sz w:val="21"/>
        </w:rPr>
        <w:t>*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) + </w:t>
      </w:r>
      <w:r w:rsidRPr="000E1253">
        <w:rPr>
          <w:rStyle w:val="ConstantTok"/>
          <w:sz w:val="21"/>
        </w:rPr>
        <w:t>e</w:t>
      </w:r>
      <w:r w:rsidRPr="000E1253">
        <w:br/>
      </w:r>
      <w:r w:rsidRPr="000E1253">
        <w:rPr>
          <w:rStyle w:val="NormalTok"/>
          <w:sz w:val="21"/>
        </w:rPr>
        <w:t xml:space="preserve">                   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d</w:t>
      </w:r>
      <w:r w:rsidRPr="000E1253">
        <w:rPr>
          <w:rStyle w:val="NormalTok"/>
          <w:sz w:val="21"/>
        </w:rPr>
        <w:t>*</w:t>
      </w:r>
      <w:r w:rsidRPr="000E1253">
        <w:rPr>
          <w:rStyle w:val="ConstantTok"/>
          <w:sz w:val="21"/>
        </w:rPr>
        <w:t>Uvx1</w:t>
      </w:r>
      <w:r w:rsidRPr="000E1253">
        <w:rPr>
          <w:rStyle w:val="NormalTok"/>
          <w:sz w:val="21"/>
        </w:rPr>
        <w:t xml:space="preserve"> + </w:t>
      </w:r>
      <w:r w:rsidRPr="000E1253">
        <w:rPr>
          <w:rStyle w:val="ConstantTok"/>
          <w:sz w:val="21"/>
        </w:rPr>
        <w:t>e</w:t>
      </w:r>
      <w:r w:rsidRPr="000E1253">
        <w:rPr>
          <w:rStyle w:val="Normal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Вычисление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значений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Uvix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для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массива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времени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Uvix_values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map</w:t>
      </w:r>
      <w:proofErr w:type="spellEnd"/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Uvix</w:t>
      </w:r>
      <w:proofErr w:type="spellEnd"/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time_array</w:t>
      </w:r>
      <w:proofErr w:type="spellEnd"/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Построение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графика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Uvx</w:t>
      </w:r>
      <w:proofErr w:type="spellEnd"/>
      <w:r w:rsidRPr="000E1253">
        <w:rPr>
          <w:rStyle w:val="CommentTok"/>
          <w:sz w:val="21"/>
        </w:rPr>
        <w:t>(t)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wxplot2d</w:t>
      </w:r>
      <w:r w:rsidRPr="000E1253">
        <w:rPr>
          <w:rStyle w:val="NormalTok"/>
          <w:sz w:val="21"/>
        </w:rPr>
        <w:t>([</w:t>
      </w:r>
      <w:r w:rsidRPr="000E1253">
        <w:rPr>
          <w:rStyle w:val="ConstantTok"/>
          <w:sz w:val="21"/>
        </w:rPr>
        <w:t>discrete</w:t>
      </w:r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time_array</w:t>
      </w:r>
      <w:proofErr w:type="spellEnd"/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Uvx_values</w:t>
      </w:r>
      <w:proofErr w:type="spellEnd"/>
      <w:r w:rsidRPr="000E1253">
        <w:rPr>
          <w:rStyle w:val="NormalTok"/>
          <w:sz w:val="21"/>
        </w:rPr>
        <w:t>], [</w:t>
      </w:r>
      <w:proofErr w:type="spellStart"/>
      <w:r w:rsidRPr="000E1253">
        <w:rPr>
          <w:rStyle w:val="ConstantTok"/>
          <w:sz w:val="21"/>
        </w:rPr>
        <w:t>gnuplot_preamble</w:t>
      </w:r>
      <w:proofErr w:type="spellEnd"/>
      <w:r w:rsidRPr="000E1253">
        <w:rPr>
          <w:rStyle w:val="NormalTok"/>
          <w:sz w:val="21"/>
        </w:rPr>
        <w:t xml:space="preserve">, </w:t>
      </w:r>
      <w:r w:rsidRPr="000E1253">
        <w:rPr>
          <w:rStyle w:val="StringTok"/>
          <w:sz w:val="21"/>
        </w:rPr>
        <w:t>"set grid;"</w:t>
      </w:r>
      <w:r w:rsidRPr="000E1253">
        <w:rPr>
          <w:rStyle w:val="Normal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wxplot2d</w:t>
      </w:r>
      <w:r w:rsidRPr="000E1253">
        <w:rPr>
          <w:rStyle w:val="NormalTok"/>
          <w:sz w:val="21"/>
        </w:rPr>
        <w:t>([</w:t>
      </w:r>
      <w:r w:rsidRPr="000E1253">
        <w:rPr>
          <w:rStyle w:val="ConstantTok"/>
          <w:sz w:val="21"/>
        </w:rPr>
        <w:t>discrete</w:t>
      </w:r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time_array</w:t>
      </w:r>
      <w:proofErr w:type="spellEnd"/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Uvix_values</w:t>
      </w:r>
      <w:proofErr w:type="spellEnd"/>
      <w:r w:rsidRPr="000E1253">
        <w:rPr>
          <w:rStyle w:val="NormalTok"/>
          <w:sz w:val="21"/>
        </w:rPr>
        <w:t>], [</w:t>
      </w:r>
      <w:proofErr w:type="spellStart"/>
      <w:r w:rsidRPr="000E1253">
        <w:rPr>
          <w:rStyle w:val="ConstantTok"/>
          <w:sz w:val="21"/>
        </w:rPr>
        <w:t>gnuplot_preamble</w:t>
      </w:r>
      <w:proofErr w:type="spellEnd"/>
      <w:r w:rsidRPr="000E1253">
        <w:rPr>
          <w:rStyle w:val="NormalTok"/>
          <w:sz w:val="21"/>
        </w:rPr>
        <w:t xml:space="preserve">, </w:t>
      </w:r>
      <w:r w:rsidRPr="000E1253">
        <w:rPr>
          <w:rStyle w:val="StringTok"/>
          <w:sz w:val="21"/>
        </w:rPr>
        <w:t>"set grid;"</w:t>
      </w:r>
      <w:r w:rsidRPr="000E1253">
        <w:rPr>
          <w:rStyle w:val="Normal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VariableTok"/>
          <w:sz w:val="21"/>
        </w:rPr>
        <w:t>fpprintprec</w:t>
      </w:r>
      <w:proofErr w:type="spellEnd"/>
      <w:r w:rsidRPr="000E1253">
        <w:rPr>
          <w:rStyle w:val="NormalTok"/>
          <w:sz w:val="21"/>
        </w:rPr>
        <w:t xml:space="preserve">)   </w:t>
      </w:r>
      <w:r w:rsidRPr="000E1253">
        <w:rPr>
          <w:rStyle w:val="DecValTok"/>
          <w:sz w:val="21"/>
        </w:rPr>
        <w:t>5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tnach</w:t>
      </w:r>
      <w:proofErr w:type="spellEnd"/>
      <w:r w:rsidRPr="000E1253">
        <w:rPr>
          <w:rStyle w:val="NormalTok"/>
          <w:sz w:val="21"/>
        </w:rPr>
        <w:t xml:space="preserve">) </w:t>
      </w:r>
      <w:r w:rsidRPr="000E1253">
        <w:rPr>
          <w:rStyle w:val="DecValTok"/>
          <w:sz w:val="21"/>
        </w:rPr>
        <w:t>5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)    </w:t>
      </w:r>
      <w:r w:rsidRPr="000E1253">
        <w:rPr>
          <w:rStyle w:val="DecValTok"/>
          <w:sz w:val="21"/>
        </w:rPr>
        <w:t>10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 xml:space="preserve">)    </w:t>
      </w:r>
      <w:r w:rsidRPr="000E1253">
        <w:rPr>
          <w:rStyle w:val="DecValTok"/>
          <w:sz w:val="21"/>
        </w:rPr>
        <w:t>15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lastRenderedPageBreak/>
        <w:t>(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 xml:space="preserve">)    </w:t>
      </w:r>
      <w:r w:rsidRPr="000E1253">
        <w:rPr>
          <w:rStyle w:val="DecValTok"/>
          <w:sz w:val="21"/>
        </w:rPr>
        <w:t>45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tkon</w:t>
      </w:r>
      <w:proofErr w:type="spellEnd"/>
      <w:r w:rsidRPr="000E1253">
        <w:rPr>
          <w:rStyle w:val="NormalTok"/>
          <w:sz w:val="21"/>
        </w:rPr>
        <w:t xml:space="preserve">)  </w:t>
      </w:r>
      <w:r w:rsidRPr="000E1253">
        <w:rPr>
          <w:rStyle w:val="DecValTok"/>
          <w:sz w:val="21"/>
        </w:rPr>
        <w:t>50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DecValTok"/>
          <w:sz w:val="21"/>
        </w:rPr>
        <w:t>20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FloatTok"/>
          <w:sz w:val="21"/>
        </w:rPr>
        <w:t>0.5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c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DecValTok"/>
          <w:sz w:val="21"/>
        </w:rPr>
        <w:t>17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(%</w:t>
      </w:r>
      <w:r w:rsidRPr="000E1253">
        <w:rPr>
          <w:rStyle w:val="ConstantTok"/>
          <w:sz w:val="21"/>
        </w:rPr>
        <w:t>o227</w:t>
      </w:r>
      <w:r w:rsidRPr="000E1253">
        <w:rPr>
          <w:rStyle w:val="NormalTok"/>
          <w:sz w:val="21"/>
        </w:rPr>
        <w:t xml:space="preserve">) 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):=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&lt;=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&lt;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and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&lt;=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if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&lt;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and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&lt;=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KeywordTok"/>
          <w:sz w:val="21"/>
        </w:rPr>
        <w:t>then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)-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KeywordTok"/>
          <w:sz w:val="21"/>
        </w:rPr>
        <w:t>else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nstantTok"/>
          <w:sz w:val="21"/>
        </w:rPr>
        <w:t>a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t2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)-</w:t>
      </w:r>
      <w:r w:rsidRPr="000E1253">
        <w:rPr>
          <w:rStyle w:val="ConstantTok"/>
          <w:sz w:val="21"/>
        </w:rPr>
        <w:t>b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t1</w:t>
      </w:r>
      <w:r w:rsidRPr="000E1253">
        <w:rPr>
          <w:rStyle w:val="NormalTok"/>
          <w:sz w:val="21"/>
        </w:rPr>
        <w:t>)+-</w:t>
      </w:r>
      <w:r w:rsidRPr="000E1253">
        <w:rPr>
          <w:rStyle w:val="ConstantTok"/>
          <w:sz w:val="21"/>
        </w:rPr>
        <w:t>c</w:t>
      </w:r>
      <w:r w:rsidRPr="000E1253">
        <w:rPr>
          <w:rStyle w:val="NormalTok"/>
          <w:sz w:val="21"/>
        </w:rPr>
        <w:t>*(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-</w:t>
      </w:r>
      <w:r w:rsidRPr="000E1253">
        <w:rPr>
          <w:rStyle w:val="ConstantTok"/>
          <w:sz w:val="21"/>
        </w:rPr>
        <w:t>t3</w:t>
      </w:r>
      <w:r w:rsidRPr="000E1253">
        <w:rPr>
          <w:rStyle w:val="NormalTok"/>
          <w:sz w:val="21"/>
        </w:rPr>
        <w:t>)</w:t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N</w:t>
      </w:r>
      <w:r w:rsidRPr="000E1253">
        <w:rPr>
          <w:rStyle w:val="NormalTok"/>
          <w:sz w:val="21"/>
        </w:rPr>
        <w:t xml:space="preserve">) </w:t>
      </w:r>
      <w:r w:rsidRPr="000E1253">
        <w:rPr>
          <w:rStyle w:val="DecValTok"/>
          <w:sz w:val="21"/>
        </w:rPr>
        <w:t>1500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dt</w:t>
      </w:r>
      <w:r w:rsidRPr="000E1253">
        <w:rPr>
          <w:rStyle w:val="NormalTok"/>
          <w:sz w:val="21"/>
        </w:rPr>
        <w:t xml:space="preserve">)    </w:t>
      </w:r>
      <w:r w:rsidRPr="000E1253">
        <w:rPr>
          <w:rStyle w:val="FloatTok"/>
          <w:sz w:val="21"/>
        </w:rPr>
        <w:t>0.03002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time_array</w:t>
      </w:r>
      <w:proofErr w:type="spellEnd"/>
      <w:r w:rsidRPr="000E1253">
        <w:rPr>
          <w:rStyle w:val="NormalTok"/>
          <w:sz w:val="21"/>
        </w:rPr>
        <w:t>)    [</w:t>
      </w:r>
      <w:r w:rsidRPr="000E1253">
        <w:rPr>
          <w:rStyle w:val="DecValTok"/>
          <w:sz w:val="21"/>
        </w:rPr>
        <w:t>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5.0901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5.1201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5.1501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5.2402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5.3002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5.3903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5.4203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5.4503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5.5404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5.6004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5.7205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5.7505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5.8105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5.8406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5.8706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5.9006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6.0507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6.1107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6.2008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6.2308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6.2608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6.3509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6.3809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6.4109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6.6511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6.6811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6.7111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6.7412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6.7712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6.8012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6.8312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6.8612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6.9813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7.0113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7.1014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7.1314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7.1614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7.2515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7.2815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7.3115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7.4016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7.4316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7.4616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7.4917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8.3022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8.3322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9.0227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9.1127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9.1428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9.1728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9.2028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9.3229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9.3529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9.6231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9.6531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9.7432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9.8032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9.9233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9.9533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9.9833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10.764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10.794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11.124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11.154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11.184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11.574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11.604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12.385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12.415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12.445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12.475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13.195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13.225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13.256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13.286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14.006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14.036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14.817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14.847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15.627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15.657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15.687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16.227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</w:t>
      </w:r>
      <w:r w:rsidRPr="000E1253">
        <w:rPr>
          <w:rStyle w:val="FloatTok"/>
          <w:sz w:val="21"/>
        </w:rPr>
        <w:lastRenderedPageBreak/>
        <w:t>6.288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16.438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16.468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17.218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17.248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17.278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17.759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18.059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18.089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18.869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18.899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19.8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20.761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20.791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21.571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21.601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22.382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22.412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23.192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23.222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23.252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23.282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23.312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23.342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23.372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24.003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24.033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24.813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24.843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25.624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25.654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25.924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25.954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25.984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26.434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26.464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27.245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27.275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28.025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28.055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28.085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28.866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28.896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29.676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29.706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29.977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30.487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30.517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31.298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31.328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32.108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32.138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32.919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lastRenderedPageBreak/>
        <w:t>32.949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33.729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33.759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34.63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36.431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36.461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37.241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37.272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38.052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38.082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38.863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38.893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39.673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39.703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40.484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40.514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40.574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41.294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41.324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42.015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42.045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42.105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42.135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42.915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42.945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43.726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43.756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44.536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44.566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45.347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45.377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46.157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46.187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46.968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46.998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47.779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47.809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48.589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48.619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48.649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48.679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49.46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</w:t>
      </w:r>
      <w:r w:rsidRPr="000E1253">
        <w:rPr>
          <w:rStyle w:val="FloatTok"/>
          <w:sz w:val="21"/>
        </w:rPr>
        <w:lastRenderedPageBreak/>
        <w:t>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50.0</w:t>
      </w:r>
      <w:r w:rsidRPr="000E1253">
        <w:rPr>
          <w:rStyle w:val="NormalTok"/>
          <w:sz w:val="21"/>
        </w:rPr>
        <w:t>]</w:t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Uvx_values</w:t>
      </w:r>
      <w:proofErr w:type="spellEnd"/>
      <w:r w:rsidRPr="000E1253">
        <w:rPr>
          <w:rStyle w:val="NormalTok"/>
          <w:sz w:val="21"/>
        </w:rPr>
        <w:t>)    [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0.26684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0.86724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1.4676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2.068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2.6684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3.2688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3.8692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4.4696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18.279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18.879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51.301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51.901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52.502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54.903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55.504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58.506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59.106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59.706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61.508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64.51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67.512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68.112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68.712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70.514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71.114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71.714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73.516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76.518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79.52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82.522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83.122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83.722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84.323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84.923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99.987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99.972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99.581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99.566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99.176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99.161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98.771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98.756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98.366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98.351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97.915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97.465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97.03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96.609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96.594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96.204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96.189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95.799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95.784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95.394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95.379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</w:t>
      </w:r>
      <w:r w:rsidRPr="000E1253">
        <w:rPr>
          <w:rStyle w:val="FloatTok"/>
          <w:sz w:val="21"/>
        </w:rPr>
        <w:lastRenderedPageBreak/>
        <w:t>5.063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94.988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94.973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94.583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94.568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94.178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94.163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93.773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93.758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93.367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93.352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92.962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92.947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92.557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92.542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92.151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92.136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91.746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91.731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91.341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91.326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90.936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90.921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90.065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90.05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89.615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89.179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89.164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88.774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88.759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88.369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88.354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87.964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87.949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87.558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87.543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87.153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87.138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86.748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lastRenderedPageBreak/>
        <w:t>86.733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86.343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86.328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85.937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85.922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85.532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85.517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85.127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85.112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82.216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80.685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80.175</w:t>
      </w:r>
      <w:r w:rsidRPr="000E1253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79.665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79.154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78.644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78.134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77.623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77.113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76.603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76.092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75.582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75.072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74.561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74.051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73.541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73.03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72.52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72.01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71.499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70.989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70.479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69.968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69.458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68.948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68.437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67.927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67.417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66.906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66.396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65.886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65.375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64.865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64.355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63.844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63.334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62.824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62.313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61.803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61.293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60.782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60.272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59.762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59.251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58.741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58.23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57.72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57.21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56.699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56.189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55.679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55.168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54.658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54.148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53.637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53.127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52.617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52.106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51.596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51.086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50.575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50.065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49.555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49.044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48.534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48.024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47.513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47.003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46.493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45.982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45.472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44.962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44.451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43.941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43.431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42.92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42.41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41.9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41.389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40.879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40.369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39.858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39.348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38.838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38.327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37.817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37.307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36.796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36.286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35.776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35.265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34.755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34.244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33.734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33.224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32.713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32.203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31.693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31.182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30.672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30.162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29.651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29.141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28.631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28.12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27.61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27.1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26.589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26.079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25.569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25.058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24.548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24.038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23.527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23.017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22.507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21.996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21.486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20.976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20.465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19.955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19.445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18.934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18.424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17.914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17.403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16.893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16.383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15.872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15.362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14.852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14.341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13.831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13.321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12.81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12.3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11.79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11.279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10.769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10.259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9.7482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9.2378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8.7275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8.2171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7.7068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7.1965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6.6861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6.1758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5.6654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5.1551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4.6448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4.1344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3.6241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3.1137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2.6034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2.0931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1.5827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1.0724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0.56204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0.051701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-0.45864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-0.96898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-1.4793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-1.9897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-2.5</w:t>
      </w:r>
      <w:r w:rsidRPr="005C1CCA">
        <w:rPr>
          <w:rStyle w:val="NormalTok"/>
          <w:sz w:val="21"/>
        </w:rPr>
        <w:t>]</w:t>
      </w:r>
      <w:r w:rsidRPr="005C1CCA">
        <w:br/>
      </w:r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d</w:t>
      </w:r>
      <w:r w:rsidRPr="005C1CCA">
        <w:rPr>
          <w:rStyle w:val="NormalTok"/>
          <w:sz w:val="21"/>
        </w:rPr>
        <w:t xml:space="preserve">) </w:t>
      </w:r>
      <w:r w:rsidRPr="005C1CCA">
        <w:rPr>
          <w:rStyle w:val="DecValTok"/>
          <w:sz w:val="21"/>
        </w:rPr>
        <w:t>2</w:t>
      </w:r>
      <w:r w:rsidRPr="005C1CCA">
        <w:br/>
      </w:r>
      <w:r w:rsidRPr="005C1CCA">
        <w:br/>
      </w:r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e</w:t>
      </w:r>
      <w:r w:rsidRPr="005C1CCA">
        <w:rPr>
          <w:rStyle w:val="NormalTok"/>
          <w:sz w:val="21"/>
        </w:rPr>
        <w:t xml:space="preserve">) </w:t>
      </w:r>
      <w:r w:rsidRPr="005C1CCA">
        <w:rPr>
          <w:rStyle w:val="DecValTok"/>
          <w:sz w:val="21"/>
        </w:rPr>
        <w:t>-5</w:t>
      </w:r>
      <w:r w:rsidRPr="005C1CCA">
        <w:br/>
      </w:r>
      <w:r w:rsidRPr="005C1CCA">
        <w:br/>
      </w:r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Uvx1</w:t>
      </w:r>
      <w:r w:rsidRPr="005C1CCA">
        <w:rPr>
          <w:rStyle w:val="NormalTok"/>
          <w:sz w:val="21"/>
        </w:rPr>
        <w:t xml:space="preserve">)  </w:t>
      </w:r>
      <w:r w:rsidRPr="005C1CCA">
        <w:rPr>
          <w:rStyle w:val="DecValTok"/>
          <w:sz w:val="21"/>
        </w:rPr>
        <w:t>20</w:t>
      </w:r>
      <w:r w:rsidRPr="005C1CCA">
        <w:br/>
      </w:r>
      <w:r w:rsidRPr="005C1CCA">
        <w:br/>
      </w:r>
      <w:r w:rsidRPr="005C1CCA">
        <w:rPr>
          <w:rStyle w:val="NormalTok"/>
          <w:sz w:val="21"/>
        </w:rPr>
        <w:t>(%</w:t>
      </w:r>
      <w:r w:rsidRPr="005C1CCA">
        <w:rPr>
          <w:rStyle w:val="ConstantTok"/>
          <w:sz w:val="21"/>
        </w:rPr>
        <w:t>o235</w:t>
      </w:r>
      <w:r w:rsidRPr="005C1CCA">
        <w:rPr>
          <w:rStyle w:val="NormalTok"/>
          <w:sz w:val="21"/>
        </w:rPr>
        <w:t xml:space="preserve">) </w:t>
      </w:r>
      <w:proofErr w:type="spellStart"/>
      <w:r w:rsidRPr="005C1CCA">
        <w:rPr>
          <w:rStyle w:val="ConstantTok"/>
          <w:sz w:val="21"/>
        </w:rPr>
        <w:t>Uvix</w:t>
      </w:r>
      <w:proofErr w:type="spellEnd"/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t</w:t>
      </w:r>
      <w:r w:rsidRPr="005C1CCA">
        <w:rPr>
          <w:rStyle w:val="NormalTok"/>
          <w:sz w:val="21"/>
        </w:rPr>
        <w:t>):=</w:t>
      </w:r>
      <w:r w:rsidRPr="005C1CCA">
        <w:rPr>
          <w:rStyle w:val="KeywordTok"/>
          <w:sz w:val="21"/>
        </w:rPr>
        <w:t>if</w:t>
      </w:r>
      <w:r w:rsidRPr="005C1CCA">
        <w:rPr>
          <w:rStyle w:val="NormalTok"/>
          <w:sz w:val="21"/>
        </w:rPr>
        <w:t xml:space="preserve"> </w:t>
      </w:r>
      <w:proofErr w:type="spellStart"/>
      <w:r w:rsidRPr="005C1CCA">
        <w:rPr>
          <w:rStyle w:val="ConstantTok"/>
          <w:sz w:val="21"/>
        </w:rPr>
        <w:t>Uvx</w:t>
      </w:r>
      <w:proofErr w:type="spellEnd"/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t</w:t>
      </w:r>
      <w:r w:rsidRPr="005C1CCA">
        <w:rPr>
          <w:rStyle w:val="NormalTok"/>
          <w:sz w:val="21"/>
        </w:rPr>
        <w:t>)&lt;=</w:t>
      </w:r>
      <w:r w:rsidRPr="005C1CCA">
        <w:rPr>
          <w:rStyle w:val="ConstantTok"/>
          <w:sz w:val="21"/>
        </w:rPr>
        <w:t>Uvx1</w:t>
      </w:r>
      <w:r w:rsidRPr="005C1CCA">
        <w:rPr>
          <w:rStyle w:val="NormalTok"/>
          <w:sz w:val="21"/>
        </w:rPr>
        <w:t xml:space="preserve"> </w:t>
      </w:r>
      <w:r w:rsidRPr="005C1CCA">
        <w:rPr>
          <w:rStyle w:val="KeywordTok"/>
          <w:sz w:val="21"/>
        </w:rPr>
        <w:t>then</w:t>
      </w:r>
      <w:r w:rsidRPr="005C1CCA">
        <w:rPr>
          <w:rStyle w:val="NormalTok"/>
          <w:sz w:val="21"/>
        </w:rPr>
        <w:t xml:space="preserve"> </w:t>
      </w:r>
      <w:r w:rsidRPr="005C1CCA">
        <w:rPr>
          <w:rStyle w:val="ConstantTok"/>
          <w:sz w:val="21"/>
        </w:rPr>
        <w:t>d</w:t>
      </w:r>
      <w:r w:rsidRPr="005C1CCA">
        <w:rPr>
          <w:rStyle w:val="NormalTok"/>
          <w:sz w:val="21"/>
        </w:rPr>
        <w:t>*</w:t>
      </w:r>
      <w:proofErr w:type="spellStart"/>
      <w:r w:rsidRPr="005C1CCA">
        <w:rPr>
          <w:rStyle w:val="ConstantTok"/>
          <w:sz w:val="21"/>
        </w:rPr>
        <w:t>Uvx</w:t>
      </w:r>
      <w:proofErr w:type="spellEnd"/>
      <w:r w:rsidRPr="005C1CCA">
        <w:rPr>
          <w:rStyle w:val="NormalTok"/>
          <w:sz w:val="21"/>
        </w:rPr>
        <w:t>(</w:t>
      </w:r>
      <w:r w:rsidRPr="005C1CCA">
        <w:rPr>
          <w:rStyle w:val="ConstantTok"/>
          <w:sz w:val="21"/>
        </w:rPr>
        <w:t>t</w:t>
      </w:r>
      <w:r w:rsidRPr="005C1CCA">
        <w:rPr>
          <w:rStyle w:val="NormalTok"/>
          <w:sz w:val="21"/>
        </w:rPr>
        <w:t>)+</w:t>
      </w:r>
      <w:r w:rsidRPr="005C1CCA">
        <w:rPr>
          <w:rStyle w:val="ConstantTok"/>
          <w:sz w:val="21"/>
        </w:rPr>
        <w:t>e</w:t>
      </w:r>
      <w:r w:rsidRPr="005C1CCA">
        <w:rPr>
          <w:rStyle w:val="NormalTok"/>
          <w:sz w:val="21"/>
        </w:rPr>
        <w:t xml:space="preserve"> </w:t>
      </w:r>
      <w:r w:rsidRPr="005C1CCA">
        <w:rPr>
          <w:rStyle w:val="KeywordTok"/>
          <w:sz w:val="21"/>
        </w:rPr>
        <w:t>else</w:t>
      </w:r>
      <w:r w:rsidRPr="005C1CCA">
        <w:rPr>
          <w:rStyle w:val="NormalTok"/>
          <w:sz w:val="21"/>
        </w:rPr>
        <w:t xml:space="preserve"> </w:t>
      </w:r>
      <w:r w:rsidRPr="005C1CCA">
        <w:rPr>
          <w:rStyle w:val="ConstantTok"/>
          <w:sz w:val="21"/>
        </w:rPr>
        <w:t>d</w:t>
      </w:r>
      <w:r w:rsidRPr="005C1CCA">
        <w:rPr>
          <w:rStyle w:val="NormalTok"/>
          <w:sz w:val="21"/>
        </w:rPr>
        <w:t>*</w:t>
      </w:r>
      <w:r w:rsidRPr="005C1CCA">
        <w:rPr>
          <w:rStyle w:val="ConstantTok"/>
          <w:sz w:val="21"/>
        </w:rPr>
        <w:t>Uvx1</w:t>
      </w:r>
      <w:r w:rsidRPr="005C1CCA">
        <w:rPr>
          <w:rStyle w:val="NormalTok"/>
          <w:sz w:val="21"/>
        </w:rPr>
        <w:t>+</w:t>
      </w:r>
      <w:r w:rsidRPr="005C1CCA">
        <w:rPr>
          <w:rStyle w:val="ConstantTok"/>
          <w:sz w:val="21"/>
        </w:rPr>
        <w:t>e</w:t>
      </w:r>
      <w:r w:rsidRPr="005C1CCA">
        <w:br/>
      </w:r>
      <w:r w:rsidRPr="005C1CCA">
        <w:br/>
      </w:r>
      <w:r w:rsidRPr="005C1CCA">
        <w:rPr>
          <w:rStyle w:val="NormalTok"/>
          <w:sz w:val="21"/>
        </w:rPr>
        <w:t>(</w:t>
      </w:r>
      <w:proofErr w:type="spellStart"/>
      <w:r w:rsidRPr="005C1CCA">
        <w:rPr>
          <w:rStyle w:val="ConstantTok"/>
          <w:sz w:val="21"/>
        </w:rPr>
        <w:t>Uvix_values</w:t>
      </w:r>
      <w:proofErr w:type="spellEnd"/>
      <w:r w:rsidRPr="005C1CCA">
        <w:rPr>
          <w:rStyle w:val="NormalTok"/>
          <w:sz w:val="21"/>
        </w:rPr>
        <w:t>)   [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,-</w:t>
      </w:r>
      <w:r w:rsidRPr="005C1CCA">
        <w:br/>
      </w:r>
      <w:r w:rsidRPr="005C1CCA">
        <w:rPr>
          <w:rStyle w:val="DecValTok"/>
          <w:sz w:val="21"/>
        </w:rPr>
        <w:t>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-5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-4.4663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-3.2655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-2.0647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-0.86391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0.33689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1.5377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2.7385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3.9393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5.1401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6.3409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7.5417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8.7425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9.9433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11.144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12.345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13.546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14.746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15.947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17.148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18.349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19.55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20.751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21.951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23.152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24.353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FloatTok"/>
          <w:sz w:val="21"/>
        </w:rPr>
        <w:t>25.554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26.755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27.955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29.156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30.357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31.558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32.759</w:t>
      </w:r>
      <w:r w:rsidRPr="005C1CCA">
        <w:rPr>
          <w:rStyle w:val="NormalTok"/>
          <w:sz w:val="21"/>
        </w:rPr>
        <w:t>,</w:t>
      </w:r>
      <w:r w:rsidRPr="005C1CCA">
        <w:rPr>
          <w:rStyle w:val="FloatTok"/>
          <w:sz w:val="21"/>
        </w:rPr>
        <w:t>33.959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lastRenderedPageBreak/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br/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5C1CCA">
        <w:rPr>
          <w:rStyle w:val="NormalTok"/>
          <w:sz w:val="21"/>
        </w:rPr>
        <w:t>,</w:t>
      </w:r>
      <w:r w:rsidRPr="005C1CCA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35</w:t>
      </w:r>
      <w:r w:rsidRPr="000E1253">
        <w:rPr>
          <w:rStyle w:val="NormalTok"/>
          <w:sz w:val="21"/>
        </w:rPr>
        <w:t>,</w:t>
      </w:r>
      <w:r w:rsidRPr="000E1253">
        <w:rPr>
          <w:rStyle w:val="DecValTok"/>
          <w:sz w:val="21"/>
        </w:rPr>
        <w:t>3</w:t>
      </w:r>
      <w:r w:rsidRPr="005C1CCA">
        <w:rPr>
          <w:rStyle w:val="DecValTok"/>
          <w:sz w:val="21"/>
          <w:lang w:val="ru-RU"/>
        </w:rPr>
        <w:t>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DecValTok"/>
          <w:sz w:val="21"/>
          <w:lang w:val="ru-RU"/>
        </w:rPr>
        <w:t>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34.91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33.889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32.869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31.848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30.827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29.807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28.786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27.765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26.744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25.724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24.703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23.682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22.662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21.641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20.62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19.6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18.579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17.558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16.538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15.517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14.496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13.476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12.455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11.434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10.414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9.3929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8.3722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7.3516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6.3309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5.3102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4.2895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3.2688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2.2482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1.2275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0.2068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-0.81388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-1.8346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-2.8552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-3.8759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-4.8966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-5.9173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-6.938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</w:t>
      </w:r>
      <w:r w:rsidRPr="005C1CCA">
        <w:rPr>
          <w:rStyle w:val="FloatTok"/>
          <w:sz w:val="21"/>
          <w:lang w:val="ru-RU"/>
        </w:rPr>
        <w:lastRenderedPageBreak/>
        <w:t>7.9586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-8.9793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-10.0</w:t>
      </w:r>
      <w:r w:rsidRPr="005C1CCA">
        <w:rPr>
          <w:rStyle w:val="NormalTok"/>
          <w:sz w:val="21"/>
          <w:lang w:val="ru-RU"/>
        </w:rPr>
        <w:t>]</w:t>
      </w: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t>(%</w:t>
      </w:r>
      <w:r w:rsidRPr="000E1253">
        <w:rPr>
          <w:rStyle w:val="ConstantTok"/>
          <w:sz w:val="21"/>
        </w:rPr>
        <w:t>t</w:t>
      </w:r>
      <w:r w:rsidRPr="005C1CCA">
        <w:rPr>
          <w:rStyle w:val="ConstantTok"/>
          <w:sz w:val="21"/>
          <w:lang w:val="ru-RU"/>
        </w:rPr>
        <w:t>237</w:t>
      </w:r>
      <w:r w:rsidRPr="005C1CCA">
        <w:rPr>
          <w:rStyle w:val="NormalTok"/>
          <w:sz w:val="21"/>
          <w:lang w:val="ru-RU"/>
        </w:rPr>
        <w:t xml:space="preserve">) </w:t>
      </w:r>
      <w:r w:rsidR="005C1CCA">
        <w:rPr>
          <w:noProof/>
        </w:rPr>
        <w:drawing>
          <wp:inline distT="0" distB="0" distL="0" distR="0" wp14:anchorId="1B915815" wp14:editId="7889691B">
            <wp:extent cx="5758989" cy="4319242"/>
            <wp:effectExtent l="0" t="0" r="0" b="5715"/>
            <wp:docPr id="217296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6177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89" cy="431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D9070" w14:textId="14A84015" w:rsidR="005C1CCA" w:rsidRPr="005C1CCA" w:rsidRDefault="005C1CCA" w:rsidP="005C1CCA">
      <w:pPr>
        <w:pStyle w:val="ImageCaption"/>
      </w:pPr>
      <w:r>
        <w:t>Рисунок</w:t>
      </w:r>
      <w:r w:rsidRPr="005C1CCA">
        <w:t xml:space="preserve"> </w:t>
      </w:r>
      <w:r w:rsidRPr="005C1CCA">
        <w:t>1</w:t>
      </w:r>
      <w:r w:rsidRPr="005C1CCA">
        <w:t xml:space="preserve"> </w:t>
      </w:r>
      <w:r>
        <w:t>–</w:t>
      </w:r>
      <w:r w:rsidRPr="005C1CCA">
        <w:t xml:space="preserve"> </w:t>
      </w:r>
      <w:r>
        <w:t>График входного напряжения</w:t>
      </w:r>
    </w:p>
    <w:p w14:paraId="05CFB6A1" w14:textId="77777777" w:rsidR="005C1CCA" w:rsidRPr="005C1CCA" w:rsidRDefault="000E1253" w:rsidP="005C1CCA">
      <w:pPr>
        <w:pStyle w:val="CaptionedFigure"/>
        <w:jc w:val="left"/>
        <w:rPr>
          <w:lang w:val="ru-RU"/>
        </w:rPr>
      </w:pP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t>(%</w:t>
      </w:r>
      <w:r w:rsidRPr="000E1253">
        <w:rPr>
          <w:rStyle w:val="ConstantTok"/>
          <w:sz w:val="21"/>
        </w:rPr>
        <w:t>o</w:t>
      </w:r>
      <w:r w:rsidRPr="005C1CCA">
        <w:rPr>
          <w:rStyle w:val="ConstantTok"/>
          <w:sz w:val="21"/>
          <w:lang w:val="ru-RU"/>
        </w:rPr>
        <w:t>237</w:t>
      </w:r>
      <w:r w:rsidRPr="005C1CCA">
        <w:rPr>
          <w:rStyle w:val="NormalTok"/>
          <w:sz w:val="21"/>
          <w:lang w:val="ru-RU"/>
        </w:rPr>
        <w:t xml:space="preserve">) </w:t>
      </w:r>
      <w:r w:rsidRPr="005C1CCA">
        <w:rPr>
          <w:lang w:val="ru-RU"/>
        </w:rPr>
        <w:br/>
      </w: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lastRenderedPageBreak/>
        <w:t>(%</w:t>
      </w:r>
      <w:r w:rsidRPr="000E1253">
        <w:rPr>
          <w:rStyle w:val="ConstantTok"/>
          <w:sz w:val="21"/>
        </w:rPr>
        <w:t>t</w:t>
      </w:r>
      <w:r w:rsidRPr="005C1CCA">
        <w:rPr>
          <w:rStyle w:val="ConstantTok"/>
          <w:sz w:val="21"/>
          <w:lang w:val="ru-RU"/>
        </w:rPr>
        <w:t>238</w:t>
      </w:r>
      <w:r w:rsidRPr="005C1CCA">
        <w:rPr>
          <w:rStyle w:val="NormalTok"/>
          <w:sz w:val="21"/>
          <w:lang w:val="ru-RU"/>
        </w:rPr>
        <w:t xml:space="preserve">) </w:t>
      </w:r>
      <w:r w:rsidR="005C1CCA">
        <w:rPr>
          <w:noProof/>
        </w:rPr>
        <w:drawing>
          <wp:inline distT="0" distB="0" distL="0" distR="0" wp14:anchorId="3DC2CB8E" wp14:editId="14FED4F5">
            <wp:extent cx="5758989" cy="4319242"/>
            <wp:effectExtent l="0" t="0" r="0" b="5715"/>
            <wp:docPr id="13298500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0041" name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89" cy="431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F13B5" w14:textId="3BD990CD" w:rsidR="005C1CCA" w:rsidRPr="005C1CCA" w:rsidRDefault="005C1CCA" w:rsidP="005C1CCA">
      <w:pPr>
        <w:pStyle w:val="ImageCaption"/>
        <w:rPr>
          <w:rStyle w:val="VerbatimChar"/>
        </w:rPr>
      </w:pPr>
      <w:r>
        <w:t>Рисунок</w:t>
      </w:r>
      <w:r w:rsidRPr="005C1CCA">
        <w:t xml:space="preserve"> </w:t>
      </w:r>
      <w:r>
        <w:t>2</w:t>
      </w:r>
      <w:r w:rsidRPr="005C1CCA">
        <w:t xml:space="preserve"> </w:t>
      </w:r>
      <w:r>
        <w:t>–</w:t>
      </w:r>
      <w:r w:rsidRPr="005C1CCA">
        <w:t xml:space="preserve"> </w:t>
      </w:r>
      <w:r>
        <w:t>График выходного напряжения</w:t>
      </w:r>
    </w:p>
    <w:p w14:paraId="3D8288EF" w14:textId="6CFFAF25" w:rsidR="000E1253" w:rsidRPr="005C1CCA" w:rsidRDefault="000E1253" w:rsidP="005C1CCA">
      <w:pPr>
        <w:pStyle w:val="ImageCaption"/>
        <w:jc w:val="left"/>
        <w:rPr>
          <w:lang w:val="en-US"/>
        </w:rPr>
      </w:pPr>
      <w:r w:rsidRPr="000E1253">
        <w:rPr>
          <w:rStyle w:val="NormalTok"/>
          <w:sz w:val="21"/>
        </w:rPr>
        <w:t>(%</w:t>
      </w:r>
      <w:r w:rsidRPr="000E1253">
        <w:rPr>
          <w:rStyle w:val="ConstantTok"/>
          <w:sz w:val="21"/>
        </w:rPr>
        <w:t>o238</w:t>
      </w:r>
      <w:r w:rsidRPr="000E1253">
        <w:rPr>
          <w:rStyle w:val="NormalTok"/>
          <w:sz w:val="21"/>
        </w:rPr>
        <w:t xml:space="preserve">) </w:t>
      </w:r>
    </w:p>
    <w:p w14:paraId="53CC0806" w14:textId="77777777" w:rsidR="000E1253" w:rsidRDefault="000E1253">
      <w:pPr>
        <w:pStyle w:val="Heading1"/>
      </w:pPr>
      <w:bookmarkStart w:id="10" w:name="_Toc195570135"/>
      <w:bookmarkStart w:id="11" w:name="таблица-идентификаторов"/>
      <w:bookmarkEnd w:id="9"/>
      <w:r>
        <w:lastRenderedPageBreak/>
        <w:t>Таблица идентификаторов</w:t>
      </w:r>
      <w:bookmarkEnd w:id="10"/>
    </w:p>
    <w:tbl>
      <w:tblPr>
        <w:tblStyle w:val="TableStyleGost"/>
        <w:tblW w:w="5000" w:type="pct"/>
        <w:tblLook w:val="04A0" w:firstRow="1" w:lastRow="0" w:firstColumn="1" w:lastColumn="0" w:noHBand="0" w:noVBand="1"/>
      </w:tblPr>
      <w:tblGrid>
        <w:gridCol w:w="3567"/>
        <w:gridCol w:w="1183"/>
        <w:gridCol w:w="4719"/>
      </w:tblGrid>
      <w:tr w:rsidR="000E1253" w14:paraId="127A7B18" w14:textId="77777777" w:rsidTr="005C1C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2" w:type="dxa"/>
          </w:tcPr>
          <w:p w14:paraId="555CA7CB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Идентификатор</w:t>
            </w:r>
            <w:proofErr w:type="spellEnd"/>
          </w:p>
        </w:tc>
        <w:tc>
          <w:tcPr>
            <w:tcW w:w="1184" w:type="dxa"/>
          </w:tcPr>
          <w:p w14:paraId="5E9DF9E0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Тип</w:t>
            </w:r>
            <w:proofErr w:type="spellEnd"/>
          </w:p>
        </w:tc>
        <w:tc>
          <w:tcPr>
            <w:tcW w:w="4723" w:type="dxa"/>
          </w:tcPr>
          <w:p w14:paraId="6D87EC20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Назначение</w:t>
            </w:r>
            <w:proofErr w:type="spellEnd"/>
            <w:r>
              <w:t xml:space="preserve"> / </w:t>
            </w:r>
            <w:proofErr w:type="spellStart"/>
            <w:r>
              <w:t>Описание</w:t>
            </w:r>
            <w:proofErr w:type="spellEnd"/>
          </w:p>
        </w:tc>
      </w:tr>
      <w:tr w:rsidR="005C1CCA" w14:paraId="6400CA3F" w14:textId="77777777" w:rsidTr="005C1CCA">
        <w:tc>
          <w:tcPr>
            <w:tcW w:w="9469" w:type="dxa"/>
            <w:gridSpan w:val="3"/>
          </w:tcPr>
          <w:p w14:paraId="0E04AA2A" w14:textId="22BCF867" w:rsidR="005C1CCA" w:rsidRDefault="005C1CCA" w:rsidP="005C1CCA">
            <w:pPr>
              <w:pStyle w:val="Compact"/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Константы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Макросы</w:t>
            </w:r>
            <w:proofErr w:type="spellEnd"/>
          </w:p>
        </w:tc>
      </w:tr>
      <w:tr w:rsidR="000E1253" w14:paraId="71C8240B" w14:textId="77777777" w:rsidTr="005C1CCA">
        <w:tc>
          <w:tcPr>
            <w:tcW w:w="3562" w:type="dxa"/>
          </w:tcPr>
          <w:p w14:paraId="0D5BCD8C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N</w:t>
            </w:r>
          </w:p>
        </w:tc>
        <w:tc>
          <w:tcPr>
            <w:tcW w:w="1184" w:type="dxa"/>
          </w:tcPr>
          <w:p w14:paraId="15E9349A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int</w:t>
            </w:r>
            <w:r>
              <w:t xml:space="preserve"> (</w:t>
            </w:r>
            <w:proofErr w:type="spellStart"/>
            <w:r>
              <w:t>макрос</w:t>
            </w:r>
            <w:proofErr w:type="spellEnd"/>
            <w:r>
              <w:t>)</w:t>
            </w:r>
          </w:p>
        </w:tc>
        <w:tc>
          <w:tcPr>
            <w:tcW w:w="4723" w:type="dxa"/>
          </w:tcPr>
          <w:p w14:paraId="2E93A906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Максимальный размер массивов данных (</w:t>
            </w:r>
            <w:r>
              <w:rPr>
                <w:rStyle w:val="VerbatimChar"/>
              </w:rPr>
              <w:t>t</w:t>
            </w:r>
            <w:r w:rsidRPr="005C1CCA">
              <w:rPr>
                <w:lang w:val="ru-RU"/>
              </w:rPr>
              <w:t xml:space="preserve">, </w:t>
            </w:r>
            <w:proofErr w:type="spellStart"/>
            <w:r>
              <w:rPr>
                <w:rStyle w:val="VerbatimChar"/>
              </w:rPr>
              <w:t>Uvx</w:t>
            </w:r>
            <w:proofErr w:type="spellEnd"/>
            <w:r w:rsidRPr="005C1CCA">
              <w:rPr>
                <w:lang w:val="ru-RU"/>
              </w:rPr>
              <w:t xml:space="preserve">, </w:t>
            </w:r>
            <w:proofErr w:type="spellStart"/>
            <w:r>
              <w:rPr>
                <w:rStyle w:val="VerbatimChar"/>
              </w:rPr>
              <w:t>Uvix</w:t>
            </w:r>
            <w:proofErr w:type="spellEnd"/>
            <w:r w:rsidRPr="005C1CCA">
              <w:rPr>
                <w:lang w:val="ru-RU"/>
              </w:rPr>
              <w:t>).</w:t>
            </w:r>
          </w:p>
        </w:tc>
      </w:tr>
      <w:tr w:rsidR="000E1253" w14:paraId="3EDB04E0" w14:textId="77777777" w:rsidTr="005C1CCA">
        <w:tc>
          <w:tcPr>
            <w:tcW w:w="3562" w:type="dxa"/>
          </w:tcPr>
          <w:p w14:paraId="261BA42C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INPUT_SIZE</w:t>
            </w:r>
          </w:p>
        </w:tc>
        <w:tc>
          <w:tcPr>
            <w:tcW w:w="1184" w:type="dxa"/>
          </w:tcPr>
          <w:p w14:paraId="0D75EE4D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int</w:t>
            </w:r>
            <w:r>
              <w:t xml:space="preserve"> (</w:t>
            </w:r>
            <w:proofErr w:type="spellStart"/>
            <w:r>
              <w:t>макрос</w:t>
            </w:r>
            <w:proofErr w:type="spellEnd"/>
            <w:r>
              <w:t>)</w:t>
            </w:r>
          </w:p>
        </w:tc>
        <w:tc>
          <w:tcPr>
            <w:tcW w:w="4723" w:type="dxa"/>
          </w:tcPr>
          <w:p w14:paraId="0043A9F0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Максимальный размер буфера для строкового ввода (</w:t>
            </w:r>
            <w:r>
              <w:rPr>
                <w:rStyle w:val="VerbatimChar"/>
              </w:rPr>
              <w:t>input</w:t>
            </w:r>
            <w:r w:rsidRPr="005C1CCA">
              <w:rPr>
                <w:lang w:val="ru-RU"/>
              </w:rPr>
              <w:t>).</w:t>
            </w:r>
          </w:p>
        </w:tc>
      </w:tr>
      <w:tr w:rsidR="005C1CCA" w14:paraId="4912A43B" w14:textId="77777777" w:rsidTr="005C1CCA">
        <w:tc>
          <w:tcPr>
            <w:tcW w:w="9469" w:type="dxa"/>
            <w:gridSpan w:val="3"/>
          </w:tcPr>
          <w:p w14:paraId="3D0A23F8" w14:textId="4F459078" w:rsidR="005C1CCA" w:rsidRDefault="005C1CCA" w:rsidP="005C1CCA">
            <w:pPr>
              <w:pStyle w:val="Compact"/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Переменные</w:t>
            </w:r>
            <w:proofErr w:type="spellEnd"/>
            <w:r>
              <w:rPr>
                <w:b/>
                <w:bCs/>
              </w:rPr>
              <w:t xml:space="preserve"> и </w:t>
            </w:r>
            <w:proofErr w:type="spellStart"/>
            <w:r>
              <w:rPr>
                <w:b/>
                <w:bCs/>
              </w:rPr>
              <w:t>Массивы</w:t>
            </w:r>
            <w:proofErr w:type="spellEnd"/>
          </w:p>
        </w:tc>
      </w:tr>
      <w:tr w:rsidR="000E1253" w14:paraId="36DBEBC1" w14:textId="77777777" w:rsidTr="005C1CCA">
        <w:tc>
          <w:tcPr>
            <w:tcW w:w="3562" w:type="dxa"/>
          </w:tcPr>
          <w:p w14:paraId="6B333BAE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t</w:t>
            </w:r>
          </w:p>
        </w:tc>
        <w:tc>
          <w:tcPr>
            <w:tcW w:w="1184" w:type="dxa"/>
          </w:tcPr>
          <w:p w14:paraId="278570A8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float[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4723" w:type="dxa"/>
          </w:tcPr>
          <w:p w14:paraId="453FACFB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Массив</w:t>
            </w:r>
            <w:proofErr w:type="spellEnd"/>
            <w:r>
              <w:t xml:space="preserve"> </w:t>
            </w:r>
            <w:proofErr w:type="spellStart"/>
            <w:r>
              <w:t>значений</w:t>
            </w:r>
            <w:proofErr w:type="spellEnd"/>
            <w:r>
              <w:t xml:space="preserve"> </w:t>
            </w:r>
            <w:proofErr w:type="spellStart"/>
            <w:r>
              <w:t>времени</w:t>
            </w:r>
            <w:proofErr w:type="spellEnd"/>
            <w:r>
              <w:t>.</w:t>
            </w:r>
          </w:p>
        </w:tc>
      </w:tr>
      <w:tr w:rsidR="000E1253" w14:paraId="597B85E1" w14:textId="77777777" w:rsidTr="005C1CCA">
        <w:tc>
          <w:tcPr>
            <w:tcW w:w="3562" w:type="dxa"/>
          </w:tcPr>
          <w:p w14:paraId="2DF02B66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Uvx</w:t>
            </w:r>
            <w:proofErr w:type="spellEnd"/>
          </w:p>
        </w:tc>
        <w:tc>
          <w:tcPr>
            <w:tcW w:w="1184" w:type="dxa"/>
          </w:tcPr>
          <w:p w14:paraId="71BDAB30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float[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4723" w:type="dxa"/>
          </w:tcPr>
          <w:p w14:paraId="145D470D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Массив значений входного напряжения </w:t>
            </w:r>
            <w:r>
              <w:t>U</w:t>
            </w:r>
            <w:proofErr w:type="spellStart"/>
            <w:r w:rsidRPr="005C1CCA">
              <w:rPr>
                <w:lang w:val="ru-RU"/>
              </w:rPr>
              <w:t>вх</w:t>
            </w:r>
            <w:proofErr w:type="spellEnd"/>
            <w:r w:rsidRPr="005C1CCA">
              <w:rPr>
                <w:lang w:val="ru-RU"/>
              </w:rPr>
              <w:t>(</w:t>
            </w:r>
            <w:r>
              <w:t>t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05F2500D" w14:textId="77777777" w:rsidTr="005C1CCA">
        <w:tc>
          <w:tcPr>
            <w:tcW w:w="3562" w:type="dxa"/>
          </w:tcPr>
          <w:p w14:paraId="72CBDF81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Uvix</w:t>
            </w:r>
            <w:proofErr w:type="spellEnd"/>
          </w:p>
        </w:tc>
        <w:tc>
          <w:tcPr>
            <w:tcW w:w="1184" w:type="dxa"/>
          </w:tcPr>
          <w:p w14:paraId="124A3EBE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float[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4723" w:type="dxa"/>
          </w:tcPr>
          <w:p w14:paraId="4555C1A2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Массив значений выходного напряжения </w:t>
            </w:r>
            <w:r>
              <w:t>U</w:t>
            </w:r>
            <w:proofErr w:type="spellStart"/>
            <w:r w:rsidRPr="005C1CCA">
              <w:rPr>
                <w:lang w:val="ru-RU"/>
              </w:rPr>
              <w:t>вых</w:t>
            </w:r>
            <w:proofErr w:type="spellEnd"/>
            <w:r w:rsidRPr="005C1CCA">
              <w:rPr>
                <w:lang w:val="ru-RU"/>
              </w:rPr>
              <w:t>(</w:t>
            </w:r>
            <w:r>
              <w:t>t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7079009A" w14:textId="77777777" w:rsidTr="005C1CCA">
        <w:tc>
          <w:tcPr>
            <w:tcW w:w="3562" w:type="dxa"/>
          </w:tcPr>
          <w:p w14:paraId="3BF5C14A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n</w:t>
            </w:r>
          </w:p>
        </w:tc>
        <w:tc>
          <w:tcPr>
            <w:tcW w:w="1184" w:type="dxa"/>
          </w:tcPr>
          <w:p w14:paraId="5E05010F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int</w:t>
            </w:r>
          </w:p>
        </w:tc>
        <w:tc>
          <w:tcPr>
            <w:tcW w:w="4723" w:type="dxa"/>
          </w:tcPr>
          <w:p w14:paraId="010679BD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Количество точек данных (размер массивов); параметр функций или локальная переменная.</w:t>
            </w:r>
          </w:p>
        </w:tc>
      </w:tr>
      <w:tr w:rsidR="000E1253" w14:paraId="0686D236" w14:textId="77777777" w:rsidTr="005C1CCA">
        <w:tc>
          <w:tcPr>
            <w:tcW w:w="3562" w:type="dxa"/>
          </w:tcPr>
          <w:p w14:paraId="6D1915F2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dt</w:t>
            </w:r>
          </w:p>
        </w:tc>
        <w:tc>
          <w:tcPr>
            <w:tcW w:w="1184" w:type="dxa"/>
          </w:tcPr>
          <w:p w14:paraId="766BCFFC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2116E61E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Шаг дискретизации по времени; параметр или локальная переменная.</w:t>
            </w:r>
          </w:p>
        </w:tc>
      </w:tr>
      <w:tr w:rsidR="000E1253" w14:paraId="114916C5" w14:textId="77777777" w:rsidTr="005C1CCA">
        <w:tc>
          <w:tcPr>
            <w:tcW w:w="3562" w:type="dxa"/>
          </w:tcPr>
          <w:p w14:paraId="7D3B15C4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choice</w:t>
            </w:r>
          </w:p>
        </w:tc>
        <w:tc>
          <w:tcPr>
            <w:tcW w:w="1184" w:type="dxa"/>
          </w:tcPr>
          <w:p w14:paraId="5EBEEA3A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int</w:t>
            </w:r>
          </w:p>
        </w:tc>
        <w:tc>
          <w:tcPr>
            <w:tcW w:w="4723" w:type="dxa"/>
          </w:tcPr>
          <w:p w14:paraId="5D2C8DCF" w14:textId="77777777" w:rsidR="000E1253" w:rsidRDefault="000E1253" w:rsidP="000E1253">
            <w:pPr>
              <w:pStyle w:val="Compact"/>
              <w:spacing w:line="240" w:lineRule="auto"/>
            </w:pPr>
            <w:r w:rsidRPr="005C1CCA">
              <w:rPr>
                <w:lang w:val="ru-RU"/>
              </w:rPr>
              <w:t xml:space="preserve">Переменная для хранения выбора пользователя в меню </w:t>
            </w:r>
            <w:r>
              <w:t>(</w:t>
            </w:r>
            <w:r>
              <w:rPr>
                <w:rStyle w:val="VerbatimChar"/>
              </w:rPr>
              <w:t>main</w:t>
            </w:r>
            <w:r>
              <w:t>).</w:t>
            </w:r>
          </w:p>
        </w:tc>
      </w:tr>
      <w:tr w:rsidR="000E1253" w14:paraId="2B3EA797" w14:textId="77777777" w:rsidTr="005C1CCA">
        <w:tc>
          <w:tcPr>
            <w:tcW w:w="3562" w:type="dxa"/>
          </w:tcPr>
          <w:p w14:paraId="3BFB2B81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continueProgram</w:t>
            </w:r>
            <w:proofErr w:type="spellEnd"/>
          </w:p>
        </w:tc>
        <w:tc>
          <w:tcPr>
            <w:tcW w:w="1184" w:type="dxa"/>
          </w:tcPr>
          <w:p w14:paraId="2DC0C696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bool</w:t>
            </w:r>
          </w:p>
        </w:tc>
        <w:tc>
          <w:tcPr>
            <w:tcW w:w="4723" w:type="dxa"/>
          </w:tcPr>
          <w:p w14:paraId="578F3059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Флаг продолжения работы основного цикла программы (</w:t>
            </w:r>
            <w:r>
              <w:rPr>
                <w:rStyle w:val="VerbatimChar"/>
              </w:rPr>
              <w:t>main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6C9A1026" w14:textId="77777777" w:rsidTr="005C1CCA">
        <w:tc>
          <w:tcPr>
            <w:tcW w:w="3562" w:type="dxa"/>
          </w:tcPr>
          <w:p w14:paraId="1DB01CDB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epsilon</w:t>
            </w:r>
          </w:p>
        </w:tc>
        <w:tc>
          <w:tcPr>
            <w:tcW w:w="1184" w:type="dxa"/>
          </w:tcPr>
          <w:p w14:paraId="084FBE9A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764FC088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Заданная точность для итерационного расчета (</w:t>
            </w:r>
            <w:r>
              <w:rPr>
                <w:rStyle w:val="VerbatimChar"/>
              </w:rPr>
              <w:t>calculate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with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precision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5BAD683F" w14:textId="77777777" w:rsidTr="005C1CCA">
        <w:tc>
          <w:tcPr>
            <w:tcW w:w="3562" w:type="dxa"/>
          </w:tcPr>
          <w:p w14:paraId="6D6A6DA0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current_precision</w:t>
            </w:r>
            <w:proofErr w:type="spellEnd"/>
          </w:p>
        </w:tc>
        <w:tc>
          <w:tcPr>
            <w:tcW w:w="1184" w:type="dxa"/>
          </w:tcPr>
          <w:p w14:paraId="26FC7BA7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3F207821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Текущая рассчитанная погрешность (</w:t>
            </w:r>
            <w:r>
              <w:rPr>
                <w:rStyle w:val="VerbatimChar"/>
              </w:rPr>
              <w:t>calculate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with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precision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079EBD8D" w14:textId="77777777" w:rsidTr="005C1CCA">
        <w:tc>
          <w:tcPr>
            <w:tcW w:w="3562" w:type="dxa"/>
          </w:tcPr>
          <w:p w14:paraId="2685260F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current_parameter</w:t>
            </w:r>
            <w:proofErr w:type="spellEnd"/>
          </w:p>
        </w:tc>
        <w:tc>
          <w:tcPr>
            <w:tcW w:w="1184" w:type="dxa"/>
          </w:tcPr>
          <w:p w14:paraId="5D11D9E0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10E04AB5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Текущее рассчитанное значение параметра (</w:t>
            </w:r>
            <w:r>
              <w:rPr>
                <w:rStyle w:val="VerbatimChar"/>
              </w:rPr>
              <w:t>calculate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with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precision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606E62D3" w14:textId="77777777" w:rsidTr="005C1CCA">
        <w:tc>
          <w:tcPr>
            <w:tcW w:w="3562" w:type="dxa"/>
          </w:tcPr>
          <w:p w14:paraId="6FDA7BBF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prev_parameter</w:t>
            </w:r>
            <w:proofErr w:type="spellEnd"/>
          </w:p>
        </w:tc>
        <w:tc>
          <w:tcPr>
            <w:tcW w:w="1184" w:type="dxa"/>
          </w:tcPr>
          <w:p w14:paraId="2BCA5110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0B94A443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Значение параметра на предыдущей итерации (</w:t>
            </w:r>
            <w:r>
              <w:rPr>
                <w:rStyle w:val="VerbatimChar"/>
              </w:rPr>
              <w:t>calculate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with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precision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588F2A16" w14:textId="77777777" w:rsidTr="005C1CCA">
        <w:tc>
          <w:tcPr>
            <w:tcW w:w="3562" w:type="dxa"/>
          </w:tcPr>
          <w:p w14:paraId="05D2133F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duration</w:t>
            </w:r>
          </w:p>
        </w:tc>
        <w:tc>
          <w:tcPr>
            <w:tcW w:w="1184" w:type="dxa"/>
          </w:tcPr>
          <w:p w14:paraId="6738FC26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102E3AB7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Рассчитанная длительность фронта (</w:t>
            </w:r>
            <w:r>
              <w:rPr>
                <w:rStyle w:val="VerbatimChar"/>
              </w:rPr>
              <w:t>calc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leading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edge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037D54FA" w14:textId="77777777" w:rsidTr="005C1CCA">
        <w:tc>
          <w:tcPr>
            <w:tcW w:w="3562" w:type="dxa"/>
          </w:tcPr>
          <w:p w14:paraId="074E8342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Umax</w:t>
            </w:r>
            <w:proofErr w:type="spellEnd"/>
            <w:r>
              <w:t xml:space="preserve">, </w:t>
            </w:r>
            <w:r>
              <w:rPr>
                <w:rStyle w:val="VerbatimChar"/>
              </w:rPr>
              <w:t>Umin</w:t>
            </w:r>
          </w:p>
        </w:tc>
        <w:tc>
          <w:tcPr>
            <w:tcW w:w="1184" w:type="dxa"/>
          </w:tcPr>
          <w:p w14:paraId="6A0E38B7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3EA2B818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Максимальное/минимальное значение сигнала (</w:t>
            </w:r>
            <w:r>
              <w:rPr>
                <w:rStyle w:val="VerbatimChar"/>
              </w:rPr>
              <w:t>calc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leading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edge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7D52A6BB" w14:textId="77777777" w:rsidTr="005C1CCA">
        <w:tc>
          <w:tcPr>
            <w:tcW w:w="3562" w:type="dxa"/>
          </w:tcPr>
          <w:p w14:paraId="7A31AFA4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lastRenderedPageBreak/>
              <w:t>U1</w:t>
            </w:r>
            <w:r>
              <w:t xml:space="preserve">, </w:t>
            </w:r>
            <w:r>
              <w:rPr>
                <w:rStyle w:val="VerbatimChar"/>
              </w:rPr>
              <w:t>U2</w:t>
            </w:r>
          </w:p>
        </w:tc>
        <w:tc>
          <w:tcPr>
            <w:tcW w:w="1184" w:type="dxa"/>
          </w:tcPr>
          <w:p w14:paraId="5F2C28F4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4723" w:type="dxa"/>
          </w:tcPr>
          <w:p w14:paraId="3C2BF494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Пороговые уровни для расчета фронта (</w:t>
            </w:r>
            <w:r>
              <w:rPr>
                <w:rStyle w:val="VerbatimChar"/>
              </w:rPr>
              <w:t>calc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leading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edge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3C2D8026" w14:textId="77777777" w:rsidTr="005C1CCA">
        <w:tc>
          <w:tcPr>
            <w:tcW w:w="3562" w:type="dxa"/>
          </w:tcPr>
          <w:p w14:paraId="66D35362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fp</w:t>
            </w:r>
            <w:proofErr w:type="spellEnd"/>
            <w:r>
              <w:t xml:space="preserve">, </w:t>
            </w:r>
            <w:r>
              <w:rPr>
                <w:rStyle w:val="VerbatimChar"/>
              </w:rPr>
              <w:t>f1</w:t>
            </w:r>
            <w:r>
              <w:t xml:space="preserve">, </w:t>
            </w:r>
            <w:r>
              <w:rPr>
                <w:rStyle w:val="VerbatimChar"/>
              </w:rPr>
              <w:t>f2</w:t>
            </w:r>
            <w:r>
              <w:t xml:space="preserve">, </w:t>
            </w:r>
            <w:r>
              <w:rPr>
                <w:rStyle w:val="VerbatimChar"/>
              </w:rPr>
              <w:t>f3</w:t>
            </w:r>
          </w:p>
        </w:tc>
        <w:tc>
          <w:tcPr>
            <w:tcW w:w="1184" w:type="dxa"/>
          </w:tcPr>
          <w:p w14:paraId="5432D5C1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FILE*</w:t>
            </w:r>
          </w:p>
        </w:tc>
        <w:tc>
          <w:tcPr>
            <w:tcW w:w="4723" w:type="dxa"/>
          </w:tcPr>
          <w:p w14:paraId="3D3F3052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Указатели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файлы</w:t>
            </w:r>
            <w:proofErr w:type="spellEnd"/>
            <w:r>
              <w:t>.</w:t>
            </w:r>
          </w:p>
        </w:tc>
      </w:tr>
      <w:tr w:rsidR="000E1253" w14:paraId="3934E033" w14:textId="77777777" w:rsidTr="005C1CCA">
        <w:tc>
          <w:tcPr>
            <w:tcW w:w="3562" w:type="dxa"/>
          </w:tcPr>
          <w:p w14:paraId="3899FAC9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line</w:t>
            </w:r>
          </w:p>
        </w:tc>
        <w:tc>
          <w:tcPr>
            <w:tcW w:w="1184" w:type="dxa"/>
          </w:tcPr>
          <w:p w14:paraId="0636C7B7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char[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4723" w:type="dxa"/>
          </w:tcPr>
          <w:p w14:paraId="7E987106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Буфер для чтения строки из файла (</w:t>
            </w:r>
            <w:r>
              <w:rPr>
                <w:rStyle w:val="VerbatimChar"/>
              </w:rPr>
              <w:t>print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banner</w:t>
            </w:r>
            <w:r w:rsidRPr="005C1CCA">
              <w:rPr>
                <w:lang w:val="ru-RU"/>
              </w:rPr>
              <w:t>).</w:t>
            </w:r>
          </w:p>
        </w:tc>
      </w:tr>
      <w:tr w:rsidR="000E1253" w14:paraId="52306172" w14:textId="77777777" w:rsidTr="005C1CCA">
        <w:tc>
          <w:tcPr>
            <w:tcW w:w="3562" w:type="dxa"/>
          </w:tcPr>
          <w:p w14:paraId="3C89E975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input</w:t>
            </w:r>
          </w:p>
        </w:tc>
        <w:tc>
          <w:tcPr>
            <w:tcW w:w="1184" w:type="dxa"/>
          </w:tcPr>
          <w:p w14:paraId="11CDFAAF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char[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4723" w:type="dxa"/>
          </w:tcPr>
          <w:p w14:paraId="2616C280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Буфер для строкового ввода пользователя (</w:t>
            </w:r>
            <w:r>
              <w:rPr>
                <w:rStyle w:val="VerbatimChar"/>
              </w:rPr>
              <w:t>ask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user</w:t>
            </w:r>
            <w:r w:rsidRPr="005C1CCA">
              <w:rPr>
                <w:rStyle w:val="VerbatimChar"/>
                <w:lang w:val="ru-RU"/>
              </w:rPr>
              <w:t>_</w:t>
            </w:r>
            <w:r>
              <w:rPr>
                <w:rStyle w:val="VerbatimChar"/>
              </w:rPr>
              <w:t>continue</w:t>
            </w:r>
            <w:r w:rsidRPr="005C1CCA">
              <w:rPr>
                <w:lang w:val="ru-RU"/>
              </w:rPr>
              <w:t>).</w:t>
            </w:r>
          </w:p>
        </w:tc>
      </w:tr>
      <w:tr w:rsidR="005C1CCA" w14:paraId="7EEE65BC" w14:textId="77777777" w:rsidTr="005C1CCA">
        <w:tc>
          <w:tcPr>
            <w:tcW w:w="9469" w:type="dxa"/>
            <w:gridSpan w:val="3"/>
          </w:tcPr>
          <w:p w14:paraId="30CB3649" w14:textId="203EEAAC" w:rsidR="005C1CCA" w:rsidRDefault="005C1CCA" w:rsidP="005C1CCA">
            <w:pPr>
              <w:pStyle w:val="Compact"/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Пользовательские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Функции</w:t>
            </w:r>
            <w:proofErr w:type="spellEnd"/>
          </w:p>
        </w:tc>
      </w:tr>
      <w:tr w:rsidR="000E1253" w14:paraId="0CBD7DC9" w14:textId="77777777" w:rsidTr="005C1CCA">
        <w:tc>
          <w:tcPr>
            <w:tcW w:w="3562" w:type="dxa"/>
          </w:tcPr>
          <w:p w14:paraId="1AC1C79F" w14:textId="77777777" w:rsidR="000E1253" w:rsidRDefault="000E1253" w:rsidP="000E1253">
            <w:pPr>
              <w:pStyle w:val="Compact"/>
              <w:spacing w:line="240" w:lineRule="auto"/>
            </w:pPr>
            <w:r>
              <w:rPr>
                <w:rStyle w:val="VerbatimChar"/>
              </w:rPr>
              <w:t>main</w:t>
            </w:r>
          </w:p>
        </w:tc>
        <w:tc>
          <w:tcPr>
            <w:tcW w:w="1184" w:type="dxa"/>
          </w:tcPr>
          <w:p w14:paraId="1713EF03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int(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72C50E2B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Главная функция, точка входа, основной цикл программы.</w:t>
            </w:r>
          </w:p>
        </w:tc>
      </w:tr>
      <w:tr w:rsidR="000E1253" w14:paraId="7FB1ABB7" w14:textId="77777777" w:rsidTr="005C1CCA">
        <w:tc>
          <w:tcPr>
            <w:tcW w:w="3562" w:type="dxa"/>
          </w:tcPr>
          <w:p w14:paraId="5C8F4CBA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forming_time</w:t>
            </w:r>
            <w:proofErr w:type="spellEnd"/>
          </w:p>
        </w:tc>
        <w:tc>
          <w:tcPr>
            <w:tcW w:w="1184" w:type="dxa"/>
          </w:tcPr>
          <w:p w14:paraId="007F6B11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333B2971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массива</w:t>
            </w:r>
            <w:proofErr w:type="spellEnd"/>
            <w:r>
              <w:t xml:space="preserve"> </w:t>
            </w:r>
            <w:proofErr w:type="spellStart"/>
            <w:r>
              <w:t>времени</w:t>
            </w:r>
            <w:proofErr w:type="spellEnd"/>
            <w:r>
              <w:t xml:space="preserve"> </w:t>
            </w:r>
            <w:r>
              <w:rPr>
                <w:rStyle w:val="VerbatimChar"/>
              </w:rPr>
              <w:t>t</w:t>
            </w:r>
            <w:r>
              <w:t>.</w:t>
            </w:r>
          </w:p>
        </w:tc>
      </w:tr>
      <w:tr w:rsidR="000E1253" w14:paraId="0B4D521A" w14:textId="77777777" w:rsidTr="005C1CCA">
        <w:tc>
          <w:tcPr>
            <w:tcW w:w="3562" w:type="dxa"/>
          </w:tcPr>
          <w:p w14:paraId="5E1584C0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forming_Uvx</w:t>
            </w:r>
            <w:proofErr w:type="spellEnd"/>
          </w:p>
        </w:tc>
        <w:tc>
          <w:tcPr>
            <w:tcW w:w="1184" w:type="dxa"/>
          </w:tcPr>
          <w:p w14:paraId="7A92A651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67037932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Формирование массива входного напряжения </w:t>
            </w:r>
            <w:proofErr w:type="spellStart"/>
            <w:r>
              <w:rPr>
                <w:rStyle w:val="VerbatimChar"/>
              </w:rPr>
              <w:t>Uvx</w:t>
            </w:r>
            <w:proofErr w:type="spellEnd"/>
            <w:r w:rsidRPr="005C1CCA">
              <w:rPr>
                <w:lang w:val="ru-RU"/>
              </w:rPr>
              <w:t>.</w:t>
            </w:r>
          </w:p>
        </w:tc>
      </w:tr>
      <w:tr w:rsidR="000E1253" w14:paraId="6FC4C89A" w14:textId="77777777" w:rsidTr="005C1CCA">
        <w:tc>
          <w:tcPr>
            <w:tcW w:w="3562" w:type="dxa"/>
          </w:tcPr>
          <w:p w14:paraId="3053683E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forming_Uvix</w:t>
            </w:r>
            <w:proofErr w:type="spellEnd"/>
          </w:p>
        </w:tc>
        <w:tc>
          <w:tcPr>
            <w:tcW w:w="1184" w:type="dxa"/>
          </w:tcPr>
          <w:p w14:paraId="0AD2E03A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56F0D268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Формирование массива выходного напряжения </w:t>
            </w:r>
            <w:proofErr w:type="spellStart"/>
            <w:r>
              <w:rPr>
                <w:rStyle w:val="VerbatimChar"/>
              </w:rPr>
              <w:t>Uvix</w:t>
            </w:r>
            <w:proofErr w:type="spellEnd"/>
            <w:r w:rsidRPr="005C1CCA">
              <w:rPr>
                <w:lang w:val="ru-RU"/>
              </w:rPr>
              <w:t>.</w:t>
            </w:r>
          </w:p>
        </w:tc>
      </w:tr>
      <w:tr w:rsidR="000E1253" w14:paraId="7C36C7F4" w14:textId="77777777" w:rsidTr="005C1CCA">
        <w:tc>
          <w:tcPr>
            <w:tcW w:w="3562" w:type="dxa"/>
          </w:tcPr>
          <w:p w14:paraId="6B50C091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input_n</w:t>
            </w:r>
            <w:proofErr w:type="spellEnd"/>
          </w:p>
        </w:tc>
        <w:tc>
          <w:tcPr>
            <w:tcW w:w="1184" w:type="dxa"/>
          </w:tcPr>
          <w:p w14:paraId="13F86800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int(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3BBA7C13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Ввод целочисленного значения </w:t>
            </w:r>
            <w:r>
              <w:rPr>
                <w:rStyle w:val="VerbatimChar"/>
              </w:rPr>
              <w:t>n</w:t>
            </w:r>
            <w:r w:rsidRPr="005C1CCA">
              <w:rPr>
                <w:lang w:val="ru-RU"/>
              </w:rPr>
              <w:t xml:space="preserve"> пользователем.</w:t>
            </w:r>
          </w:p>
        </w:tc>
      </w:tr>
      <w:tr w:rsidR="000E1253" w14:paraId="34125E18" w14:textId="77777777" w:rsidTr="005C1CCA">
        <w:tc>
          <w:tcPr>
            <w:tcW w:w="3562" w:type="dxa"/>
          </w:tcPr>
          <w:p w14:paraId="5CA1E0C9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to_lower_str</w:t>
            </w:r>
            <w:proofErr w:type="spellEnd"/>
          </w:p>
        </w:tc>
        <w:tc>
          <w:tcPr>
            <w:tcW w:w="1184" w:type="dxa"/>
          </w:tcPr>
          <w:p w14:paraId="493976AE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3C8ACE1F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Преобразование строки к нижнему регистру.</w:t>
            </w:r>
          </w:p>
        </w:tc>
      </w:tr>
      <w:tr w:rsidR="000E1253" w14:paraId="3F2E3334" w14:textId="77777777" w:rsidTr="005C1CCA">
        <w:tc>
          <w:tcPr>
            <w:tcW w:w="3562" w:type="dxa"/>
          </w:tcPr>
          <w:p w14:paraId="3FB08899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ask_user_continue</w:t>
            </w:r>
            <w:proofErr w:type="spellEnd"/>
          </w:p>
        </w:tc>
        <w:tc>
          <w:tcPr>
            <w:tcW w:w="1184" w:type="dxa"/>
          </w:tcPr>
          <w:p w14:paraId="7275332A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bool(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1538CD71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Запрос у пользователя на продолжение работы программы.</w:t>
            </w:r>
          </w:p>
        </w:tc>
      </w:tr>
      <w:tr w:rsidR="000E1253" w14:paraId="4CF5F184" w14:textId="77777777" w:rsidTr="005C1CCA">
        <w:tc>
          <w:tcPr>
            <w:tcW w:w="3562" w:type="dxa"/>
          </w:tcPr>
          <w:p w14:paraId="6A6F32D8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print_banner</w:t>
            </w:r>
            <w:proofErr w:type="spellEnd"/>
          </w:p>
        </w:tc>
        <w:tc>
          <w:tcPr>
            <w:tcW w:w="1184" w:type="dxa"/>
          </w:tcPr>
          <w:p w14:paraId="46FE8A52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2E0D3D50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Вывод заставки программы из файла </w:t>
            </w:r>
            <w:proofErr w:type="spellStart"/>
            <w:r>
              <w:rPr>
                <w:rStyle w:val="VerbatimChar"/>
              </w:rPr>
              <w:t>zast</w:t>
            </w:r>
            <w:proofErr w:type="spellEnd"/>
            <w:r w:rsidRPr="005C1CCA">
              <w:rPr>
                <w:rStyle w:val="VerbatimChar"/>
                <w:lang w:val="ru-RU"/>
              </w:rPr>
              <w:t>.</w:t>
            </w:r>
            <w:r>
              <w:rPr>
                <w:rStyle w:val="VerbatimChar"/>
              </w:rPr>
              <w:t>txt</w:t>
            </w:r>
            <w:r w:rsidRPr="005C1CCA">
              <w:rPr>
                <w:lang w:val="ru-RU"/>
              </w:rPr>
              <w:t>.</w:t>
            </w:r>
          </w:p>
        </w:tc>
      </w:tr>
      <w:tr w:rsidR="000E1253" w14:paraId="0EDEA472" w14:textId="77777777" w:rsidTr="005C1CCA">
        <w:tc>
          <w:tcPr>
            <w:tcW w:w="3562" w:type="dxa"/>
          </w:tcPr>
          <w:p w14:paraId="123F2B6C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forming_table</w:t>
            </w:r>
            <w:proofErr w:type="spellEnd"/>
          </w:p>
        </w:tc>
        <w:tc>
          <w:tcPr>
            <w:tcW w:w="1184" w:type="dxa"/>
          </w:tcPr>
          <w:p w14:paraId="1C71993D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4D108C2E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Формирование и вывод таблицы результатов в консоль.</w:t>
            </w:r>
          </w:p>
        </w:tc>
      </w:tr>
      <w:tr w:rsidR="000E1253" w14:paraId="0F4E4386" w14:textId="77777777" w:rsidTr="005C1CCA">
        <w:tc>
          <w:tcPr>
            <w:tcW w:w="3562" w:type="dxa"/>
          </w:tcPr>
          <w:p w14:paraId="0E5753D4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output_in_file</w:t>
            </w:r>
            <w:proofErr w:type="spellEnd"/>
          </w:p>
        </w:tc>
        <w:tc>
          <w:tcPr>
            <w:tcW w:w="1184" w:type="dxa"/>
          </w:tcPr>
          <w:p w14:paraId="47379826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3AD4C31F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 xml:space="preserve">Запись массивов данных </w:t>
            </w:r>
            <w:r>
              <w:rPr>
                <w:rStyle w:val="VerbatimChar"/>
              </w:rPr>
              <w:t>t</w:t>
            </w:r>
            <w:r w:rsidRPr="005C1CCA">
              <w:rPr>
                <w:lang w:val="ru-RU"/>
              </w:rPr>
              <w:t xml:space="preserve">, </w:t>
            </w:r>
            <w:proofErr w:type="spellStart"/>
            <w:r>
              <w:rPr>
                <w:rStyle w:val="VerbatimChar"/>
              </w:rPr>
              <w:t>Uvx</w:t>
            </w:r>
            <w:proofErr w:type="spellEnd"/>
            <w:r w:rsidRPr="005C1CCA">
              <w:rPr>
                <w:lang w:val="ru-RU"/>
              </w:rPr>
              <w:t xml:space="preserve">, </w:t>
            </w:r>
            <w:proofErr w:type="spellStart"/>
            <w:r>
              <w:rPr>
                <w:rStyle w:val="VerbatimChar"/>
              </w:rPr>
              <w:t>Uvix</w:t>
            </w:r>
            <w:proofErr w:type="spellEnd"/>
            <w:r w:rsidRPr="005C1CCA">
              <w:rPr>
                <w:lang w:val="ru-RU"/>
              </w:rPr>
              <w:t xml:space="preserve"> в файлы.</w:t>
            </w:r>
          </w:p>
        </w:tc>
      </w:tr>
      <w:tr w:rsidR="000E1253" w14:paraId="785C6C69" w14:textId="77777777" w:rsidTr="005C1CCA">
        <w:tc>
          <w:tcPr>
            <w:tcW w:w="3562" w:type="dxa"/>
          </w:tcPr>
          <w:p w14:paraId="48811531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calc_leading_edge</w:t>
            </w:r>
            <w:proofErr w:type="spellEnd"/>
          </w:p>
        </w:tc>
        <w:tc>
          <w:tcPr>
            <w:tcW w:w="1184" w:type="dxa"/>
          </w:tcPr>
          <w:p w14:paraId="1B16C468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float(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537987D2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Расчет длительности переднего фронта сигнала.</w:t>
            </w:r>
          </w:p>
        </w:tc>
      </w:tr>
      <w:tr w:rsidR="000E1253" w14:paraId="7E8D10B1" w14:textId="77777777" w:rsidTr="005C1CCA">
        <w:tc>
          <w:tcPr>
            <w:tcW w:w="3562" w:type="dxa"/>
          </w:tcPr>
          <w:p w14:paraId="0CB7F248" w14:textId="77777777" w:rsidR="000E1253" w:rsidRDefault="000E1253" w:rsidP="000E1253">
            <w:pPr>
              <w:pStyle w:val="Compact"/>
              <w:spacing w:line="240" w:lineRule="auto"/>
            </w:pPr>
            <w:proofErr w:type="spellStart"/>
            <w:r>
              <w:rPr>
                <w:rStyle w:val="VerbatimChar"/>
              </w:rPr>
              <w:t>calculate_with_precision</w:t>
            </w:r>
            <w:proofErr w:type="spellEnd"/>
          </w:p>
        </w:tc>
        <w:tc>
          <w:tcPr>
            <w:tcW w:w="1184" w:type="dxa"/>
          </w:tcPr>
          <w:p w14:paraId="07D66AA2" w14:textId="77777777" w:rsidR="000E1253" w:rsidRDefault="000E1253" w:rsidP="000E1253">
            <w:pPr>
              <w:pStyle w:val="Compact"/>
              <w:spacing w:line="240" w:lineRule="auto"/>
            </w:pPr>
            <w:proofErr w:type="gramStart"/>
            <w:r>
              <w:rPr>
                <w:rStyle w:val="VerbatimChar"/>
              </w:rPr>
              <w:t>void(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4723" w:type="dxa"/>
          </w:tcPr>
          <w:p w14:paraId="47C57E5A" w14:textId="77777777" w:rsidR="000E1253" w:rsidRPr="005C1CCA" w:rsidRDefault="000E1253" w:rsidP="000E1253">
            <w:pPr>
              <w:pStyle w:val="Compact"/>
              <w:spacing w:line="240" w:lineRule="auto"/>
              <w:rPr>
                <w:lang w:val="ru-RU"/>
              </w:rPr>
            </w:pPr>
            <w:r w:rsidRPr="005C1CCA">
              <w:rPr>
                <w:lang w:val="ru-RU"/>
              </w:rPr>
              <w:t>Итерационный расчет параметра с заданной точностью.</w:t>
            </w:r>
          </w:p>
        </w:tc>
      </w:tr>
    </w:tbl>
    <w:p w14:paraId="7FED10A4" w14:textId="77777777" w:rsidR="000E1253" w:rsidRDefault="000E1253">
      <w:pPr>
        <w:pStyle w:val="Heading1"/>
      </w:pPr>
      <w:bookmarkStart w:id="12" w:name="_Toc195570136"/>
      <w:bookmarkStart w:id="13" w:name="блок-схемы"/>
      <w:bookmarkEnd w:id="11"/>
      <w:r>
        <w:lastRenderedPageBreak/>
        <w:t>Блок-схемы</w:t>
      </w:r>
      <w:bookmarkEnd w:id="12"/>
    </w:p>
    <w:p w14:paraId="44A472B1" w14:textId="77777777" w:rsidR="000E1253" w:rsidRDefault="000E1253" w:rsidP="000E1253">
      <w:pPr>
        <w:pStyle w:val="BodyText"/>
      </w:pPr>
      <w:r>
        <w:t xml:space="preserve">В разделе представлены схемы алгоритмов ключевых функций программы. Для наглядного представления логики использованы диаграммы активностей стандарта UML, сгенерированные средствами </w:t>
      </w:r>
      <w:proofErr w:type="spellStart"/>
      <w:r>
        <w:t>PlantUML</w:t>
      </w:r>
      <w:proofErr w:type="spellEnd"/>
      <w:r>
        <w:t xml:space="preserve"> и являющиеся функциональным эквивалентом блок-схем по ГОСТ 19.701-90.</w:t>
      </w:r>
    </w:p>
    <w:p w14:paraId="73D0C7BD" w14:textId="77777777" w:rsidR="000E1253" w:rsidRDefault="000E1253">
      <w:pPr>
        <w:pStyle w:val="BodyText"/>
      </w:pPr>
      <w:r>
        <w:t>Для иллюстрации работы программы выбраны шесть наиболее репрезентативных функций, охватывающих общую структуру (</w:t>
      </w:r>
      <w:proofErr w:type="spellStart"/>
      <w:r>
        <w:rPr>
          <w:rStyle w:val="VerbatimChar"/>
        </w:rPr>
        <w:t>main</w:t>
      </w:r>
      <w:proofErr w:type="spellEnd"/>
      <w:r>
        <w:t>), основные вычислительные алгоритмы (</w:t>
      </w:r>
      <w:proofErr w:type="spellStart"/>
      <w:r>
        <w:rPr>
          <w:rStyle w:val="VerbatimChar"/>
        </w:rPr>
        <w:t>calculate_with_precision</w:t>
      </w:r>
      <w:proofErr w:type="spellEnd"/>
      <w:r>
        <w:t xml:space="preserve">, </w:t>
      </w:r>
      <w:proofErr w:type="spellStart"/>
      <w:r>
        <w:rPr>
          <w:rStyle w:val="VerbatimChar"/>
        </w:rPr>
        <w:t>calc_leading_edge</w:t>
      </w:r>
      <w:proofErr w:type="spellEnd"/>
      <w:r>
        <w:t>), формирование данных (</w:t>
      </w:r>
      <w:proofErr w:type="spellStart"/>
      <w:r>
        <w:rPr>
          <w:rStyle w:val="VerbatimChar"/>
        </w:rPr>
        <w:t>forming_Uvx</w:t>
      </w:r>
      <w:proofErr w:type="spellEnd"/>
      <w:r>
        <w:t>) и вывод/сохранение результатов (</w:t>
      </w:r>
      <w:proofErr w:type="spellStart"/>
      <w:r>
        <w:rPr>
          <w:rStyle w:val="VerbatimChar"/>
        </w:rPr>
        <w:t>forming_table</w:t>
      </w:r>
      <w:proofErr w:type="spellEnd"/>
      <w:r>
        <w:t xml:space="preserve">, </w:t>
      </w:r>
      <w:proofErr w:type="spellStart"/>
      <w:r>
        <w:rPr>
          <w:rStyle w:val="VerbatimChar"/>
        </w:rPr>
        <w:t>output_in_file</w:t>
      </w:r>
      <w:proofErr w:type="spellEnd"/>
      <w:r>
        <w:t>). Диаграммы для этих функций представлены ниже.</w:t>
      </w:r>
    </w:p>
    <w:p w14:paraId="2B8B9CE4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6D2226D8" wp14:editId="52391B23">
            <wp:extent cx="5930900" cy="8013975"/>
            <wp:effectExtent l="0" t="0" r="0" b="0"/>
            <wp:docPr id="27" name="Picture" descr="Рисунок 3 - Диаграмма активностей функции 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photos/mai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01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E9ACA" w14:textId="77777777" w:rsidR="000E1253" w:rsidRDefault="000E1253">
      <w:pPr>
        <w:pStyle w:val="ImageCaption"/>
      </w:pPr>
      <w:r>
        <w:t xml:space="preserve">Рисунок 3 - Диаграмма активностей функции </w:t>
      </w:r>
      <w:proofErr w:type="spellStart"/>
      <w:r>
        <w:rPr>
          <w:rStyle w:val="VerbatimChar"/>
        </w:rPr>
        <w:t>main</w:t>
      </w:r>
      <w:proofErr w:type="spellEnd"/>
    </w:p>
    <w:p w14:paraId="1955078F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73D2F27E" wp14:editId="59AD863F">
            <wp:extent cx="5438775" cy="8961532"/>
            <wp:effectExtent l="0" t="0" r="0" b="0"/>
            <wp:docPr id="30" name="Picture" descr="Рисунок 4 - Диаграмма активностей функции calculate_with_preci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photos/calculate_with_precis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89" cy="899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FBA0F" w14:textId="77777777" w:rsidR="000E1253" w:rsidRDefault="000E1253">
      <w:pPr>
        <w:pStyle w:val="ImageCaption"/>
      </w:pPr>
      <w:r>
        <w:t xml:space="preserve">Рисунок 4 - Диаграмма активностей функции </w:t>
      </w:r>
      <w:proofErr w:type="spellStart"/>
      <w:r>
        <w:rPr>
          <w:rStyle w:val="VerbatimChar"/>
        </w:rPr>
        <w:t>calculate_with_precision</w:t>
      </w:r>
      <w:proofErr w:type="spellEnd"/>
    </w:p>
    <w:p w14:paraId="6C61CBBB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687A9567" wp14:editId="41C26F0D">
            <wp:extent cx="5930900" cy="3295517"/>
            <wp:effectExtent l="0" t="0" r="0" b="0"/>
            <wp:docPr id="33" name="Picture" descr="Рисунок 5 - Диаграмма активностей функции forming_Uv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photos/forming_Uvx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9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1AF8E" w14:textId="77777777" w:rsidR="000E1253" w:rsidRDefault="000E1253">
      <w:pPr>
        <w:pStyle w:val="ImageCaption"/>
      </w:pPr>
      <w:r>
        <w:t xml:space="preserve">Рисунок 5 - Диаграмма активностей функции </w:t>
      </w:r>
      <w:proofErr w:type="spellStart"/>
      <w:r>
        <w:rPr>
          <w:rStyle w:val="VerbatimChar"/>
        </w:rPr>
        <w:t>forming_Uvx</w:t>
      </w:r>
      <w:proofErr w:type="spellEnd"/>
    </w:p>
    <w:p w14:paraId="4D48C6B5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5B2B2F5F" wp14:editId="60637D41">
            <wp:extent cx="2943225" cy="8899601"/>
            <wp:effectExtent l="0" t="0" r="0" b="0"/>
            <wp:docPr id="36" name="Picture" descr="Рисунок 6 - Диаграмма активностей функции calc_leading_ed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photos/calc_leading_ed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09" cy="896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BEBC9" w14:textId="77777777" w:rsidR="000E1253" w:rsidRDefault="000E1253">
      <w:pPr>
        <w:pStyle w:val="ImageCaption"/>
      </w:pPr>
      <w:r>
        <w:t xml:space="preserve">Рисунок 6 - Диаграмма активностей функции </w:t>
      </w:r>
      <w:proofErr w:type="spellStart"/>
      <w:r>
        <w:rPr>
          <w:rStyle w:val="VerbatimChar"/>
        </w:rPr>
        <w:t>calc_leading_edge</w:t>
      </w:r>
      <w:proofErr w:type="spellEnd"/>
    </w:p>
    <w:p w14:paraId="0A917CA7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0176EBDF" wp14:editId="4A437432">
            <wp:extent cx="5930900" cy="4319242"/>
            <wp:effectExtent l="0" t="0" r="0" b="0"/>
            <wp:docPr id="39" name="Picture" descr="Рисунок 7 - Диаграмма активностей функции forming_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photos/forming_tab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1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7C540" w14:textId="77777777" w:rsidR="000E1253" w:rsidRDefault="000E1253">
      <w:pPr>
        <w:pStyle w:val="ImageCaption"/>
      </w:pPr>
      <w:r>
        <w:t xml:space="preserve">Рисунок 7 - Диаграмма активностей функции </w:t>
      </w:r>
      <w:proofErr w:type="spellStart"/>
      <w:r>
        <w:rPr>
          <w:rStyle w:val="VerbatimChar"/>
        </w:rPr>
        <w:t>forming_table</w:t>
      </w:r>
      <w:proofErr w:type="spellEnd"/>
    </w:p>
    <w:p w14:paraId="4A06CCAA" w14:textId="77777777" w:rsidR="000E1253" w:rsidRDefault="000E1253">
      <w:pPr>
        <w:pStyle w:val="CaptionedFigure"/>
      </w:pPr>
      <w:r>
        <w:rPr>
          <w:noProof/>
        </w:rPr>
        <w:lastRenderedPageBreak/>
        <w:drawing>
          <wp:inline distT="0" distB="0" distL="0" distR="0" wp14:anchorId="18CD861F" wp14:editId="4C4D05C8">
            <wp:extent cx="3749335" cy="8905875"/>
            <wp:effectExtent l="0" t="0" r="3810" b="0"/>
            <wp:docPr id="42" name="Picture" descr="Рисунок 8 - Диаграмма активностей функции output_in_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photos/output_in_fil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16" cy="894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67A3E" w14:textId="77777777" w:rsidR="000E1253" w:rsidRDefault="000E1253">
      <w:pPr>
        <w:pStyle w:val="ImageCaption"/>
      </w:pPr>
      <w:r>
        <w:t xml:space="preserve">Рисунок 8 - Диаграмма активностей функции </w:t>
      </w:r>
      <w:proofErr w:type="spellStart"/>
      <w:r>
        <w:rPr>
          <w:rStyle w:val="VerbatimChar"/>
        </w:rPr>
        <w:t>output_in_file</w:t>
      </w:r>
      <w:proofErr w:type="spellEnd"/>
    </w:p>
    <w:p w14:paraId="01EC3FE5" w14:textId="77777777" w:rsidR="000E1253" w:rsidRDefault="000E1253">
      <w:pPr>
        <w:pStyle w:val="Heading1"/>
      </w:pPr>
      <w:bookmarkStart w:id="14" w:name="_Toc195570137"/>
      <w:bookmarkStart w:id="15" w:name="текст-программы"/>
      <w:bookmarkEnd w:id="13"/>
      <w:r>
        <w:lastRenderedPageBreak/>
        <w:t>Текст программы</w:t>
      </w:r>
      <w:bookmarkEnd w:id="14"/>
    </w:p>
    <w:p w14:paraId="5F5BDD7A" w14:textId="77777777" w:rsidR="000E1253" w:rsidRDefault="000E1253">
      <w:pPr>
        <w:pStyle w:val="Heading2"/>
      </w:pPr>
      <w:bookmarkStart w:id="16" w:name="_Toc195570138"/>
      <w:bookmarkStart w:id="17" w:name="главный-модуль-программы"/>
      <w:r>
        <w:t>Главный модуль программы</w:t>
      </w:r>
      <w:bookmarkEnd w:id="16"/>
    </w:p>
    <w:p w14:paraId="624C8561" w14:textId="77777777" w:rsidR="000E1253" w:rsidRDefault="000E1253">
      <w:pPr>
        <w:pStyle w:val="Heading3"/>
      </w:pPr>
      <w:bookmarkStart w:id="18" w:name="_Toc195570139"/>
      <w:bookmarkStart w:id="19" w:name="файл-signal_analysis.c"/>
      <w:r>
        <w:t xml:space="preserve">Файл: </w:t>
      </w:r>
      <w:proofErr w:type="spellStart"/>
      <w:r>
        <w:rPr>
          <w:rStyle w:val="VerbatimChar"/>
        </w:rPr>
        <w:t>signal_analysis.c</w:t>
      </w:r>
      <w:bookmarkEnd w:id="18"/>
      <w:proofErr w:type="spellEnd"/>
    </w:p>
    <w:p w14:paraId="2CA5BA4C" w14:textId="77777777" w:rsidR="000E1253" w:rsidRDefault="000E1253" w:rsidP="000E1253">
      <w:pPr>
        <w:pStyle w:val="BodyText"/>
      </w:pPr>
      <w:r>
        <w:t>Назначение: Организация основного цикла работы, взаимодействие с пользователем, вызов основных функций расчёта, вывода и сохранения данных.</w:t>
      </w:r>
    </w:p>
    <w:p w14:paraId="6CE8CA33" w14:textId="77777777" w:rsidR="000E1253" w:rsidRPr="005C1CCA" w:rsidRDefault="000E1253">
      <w:pPr>
        <w:pStyle w:val="SourceCode"/>
        <w:rPr>
          <w:lang w:val="en-US"/>
        </w:rPr>
      </w:pP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&lt;</w:t>
      </w:r>
      <w:proofErr w:type="spellStart"/>
      <w:r w:rsidRPr="005C1CCA">
        <w:rPr>
          <w:rStyle w:val="ImportTok"/>
          <w:sz w:val="21"/>
          <w:lang w:val="en-US"/>
        </w:rPr>
        <w:t>stdio.h</w:t>
      </w:r>
      <w:proofErr w:type="spellEnd"/>
      <w:r w:rsidRPr="005C1CCA">
        <w:rPr>
          <w:rStyle w:val="ImportTok"/>
          <w:sz w:val="21"/>
          <w:lang w:val="en-US"/>
        </w:rPr>
        <w:t>&gt;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&lt;</w:t>
      </w:r>
      <w:proofErr w:type="spellStart"/>
      <w:r w:rsidRPr="005C1CCA">
        <w:rPr>
          <w:rStyle w:val="ImportTok"/>
          <w:sz w:val="21"/>
          <w:lang w:val="en-US"/>
        </w:rPr>
        <w:t>stdbool.h</w:t>
      </w:r>
      <w:proofErr w:type="spellEnd"/>
      <w:r w:rsidRPr="005C1CCA">
        <w:rPr>
          <w:rStyle w:val="ImportTok"/>
          <w:sz w:val="21"/>
          <w:lang w:val="en-US"/>
        </w:rPr>
        <w:t>&gt;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&lt;</w:t>
      </w:r>
      <w:proofErr w:type="spellStart"/>
      <w:r w:rsidRPr="005C1CCA">
        <w:rPr>
          <w:rStyle w:val="ImportTok"/>
          <w:sz w:val="21"/>
          <w:lang w:val="en-US"/>
        </w:rPr>
        <w:t>math.h</w:t>
      </w:r>
      <w:proofErr w:type="spellEnd"/>
      <w:r w:rsidRPr="005C1CCA">
        <w:rPr>
          <w:rStyle w:val="ImportTok"/>
          <w:sz w:val="21"/>
          <w:lang w:val="en-US"/>
        </w:rPr>
        <w:t>&gt;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"</w:t>
      </w:r>
      <w:proofErr w:type="spellStart"/>
      <w:r w:rsidRPr="005C1CCA">
        <w:rPr>
          <w:rStyle w:val="ImportTok"/>
          <w:sz w:val="21"/>
          <w:lang w:val="en-US"/>
        </w:rPr>
        <w:t>input.h</w:t>
      </w:r>
      <w:proofErr w:type="spellEnd"/>
      <w:r w:rsidRPr="005C1CCA">
        <w:rPr>
          <w:rStyle w:val="ImportTok"/>
          <w:sz w:val="21"/>
          <w:lang w:val="en-US"/>
        </w:rPr>
        <w:t>"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"</w:t>
      </w:r>
      <w:proofErr w:type="spellStart"/>
      <w:r w:rsidRPr="005C1CCA">
        <w:rPr>
          <w:rStyle w:val="ImportTok"/>
          <w:sz w:val="21"/>
          <w:lang w:val="en-US"/>
        </w:rPr>
        <w:t>output.h</w:t>
      </w:r>
      <w:proofErr w:type="spellEnd"/>
      <w:r w:rsidRPr="005C1CCA">
        <w:rPr>
          <w:rStyle w:val="ImportTok"/>
          <w:sz w:val="21"/>
          <w:lang w:val="en-US"/>
        </w:rPr>
        <w:t>"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"</w:t>
      </w:r>
      <w:proofErr w:type="spellStart"/>
      <w:r w:rsidRPr="005C1CCA">
        <w:rPr>
          <w:rStyle w:val="ImportTok"/>
          <w:sz w:val="21"/>
          <w:lang w:val="en-US"/>
        </w:rPr>
        <w:t>forming.h</w:t>
      </w:r>
      <w:proofErr w:type="spellEnd"/>
      <w:r w:rsidRPr="005C1CCA">
        <w:rPr>
          <w:rStyle w:val="ImportTok"/>
          <w:sz w:val="21"/>
          <w:lang w:val="en-US"/>
        </w:rPr>
        <w:t>"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#include </w:t>
      </w:r>
      <w:r w:rsidRPr="005C1CCA">
        <w:rPr>
          <w:rStyle w:val="ImportTok"/>
          <w:sz w:val="21"/>
          <w:lang w:val="en-US"/>
        </w:rPr>
        <w:t>"</w:t>
      </w:r>
      <w:proofErr w:type="spellStart"/>
      <w:r w:rsidRPr="005C1CCA">
        <w:rPr>
          <w:rStyle w:val="ImportTok"/>
          <w:sz w:val="21"/>
          <w:lang w:val="en-US"/>
        </w:rPr>
        <w:t>parameter.h</w:t>
      </w:r>
      <w:proofErr w:type="spellEnd"/>
      <w:r w:rsidRPr="005C1CCA">
        <w:rPr>
          <w:rStyle w:val="ImportTok"/>
          <w:sz w:val="21"/>
          <w:lang w:val="en-US"/>
        </w:rPr>
        <w:t>"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#define N </w:t>
      </w:r>
      <w:r w:rsidRPr="005C1CCA">
        <w:rPr>
          <w:rStyle w:val="DecValTok"/>
          <w:sz w:val="21"/>
          <w:lang w:val="en-US"/>
        </w:rPr>
        <w:t>1500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main</w:t>
      </w:r>
      <w:r w:rsidRPr="005C1CCA">
        <w:rPr>
          <w:rStyle w:val="OperatorTok"/>
          <w:sz w:val="21"/>
          <w:lang w:val="en-US"/>
        </w:rPr>
        <w:t>()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{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t</w:t>
      </w:r>
      <w:r w:rsidRPr="005C1CCA">
        <w:rPr>
          <w:rStyle w:val="OperatorTok"/>
          <w:sz w:val="21"/>
          <w:lang w:val="en-US"/>
        </w:rPr>
        <w:t>[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],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[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],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[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],</w:t>
      </w:r>
      <w:r w:rsidRPr="005C1CCA">
        <w:rPr>
          <w:rStyle w:val="NormalTok"/>
          <w:sz w:val="21"/>
          <w:lang w:val="en-US"/>
        </w:rPr>
        <w:t xml:space="preserve"> dt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choice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DataTypeTok"/>
          <w:sz w:val="21"/>
          <w:lang w:val="en-US"/>
        </w:rPr>
        <w:t>bool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continueProgram</w:t>
      </w:r>
      <w:proofErr w:type="spellEnd"/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KeywordTok"/>
          <w:sz w:val="21"/>
          <w:lang w:val="en-US"/>
        </w:rPr>
        <w:t>true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proofErr w:type="spellStart"/>
      <w:r w:rsidRPr="005C1CCA">
        <w:rPr>
          <w:rStyle w:val="NormalTok"/>
          <w:sz w:val="21"/>
          <w:lang w:val="en-US"/>
        </w:rPr>
        <w:t>print_banner</w:t>
      </w:r>
      <w:proofErr w:type="spellEnd"/>
      <w:r w:rsidRPr="005C1CCA">
        <w:rPr>
          <w:rStyle w:val="OperatorTok"/>
          <w:sz w:val="21"/>
          <w:lang w:val="en-US"/>
        </w:rPr>
        <w:t>();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ControlFlowTok"/>
          <w:sz w:val="21"/>
          <w:lang w:val="en-US"/>
        </w:rPr>
        <w:t>while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(</w:t>
      </w:r>
      <w:proofErr w:type="spellStart"/>
      <w:r w:rsidRPr="005C1CCA">
        <w:rPr>
          <w:rStyle w:val="NormalTok"/>
          <w:sz w:val="21"/>
          <w:lang w:val="en-US"/>
        </w:rPr>
        <w:t>continueProgram</w:t>
      </w:r>
      <w:proofErr w:type="spellEnd"/>
      <w:r w:rsidRPr="005C1CCA">
        <w:rPr>
          <w:rStyle w:val="OperatorTok"/>
          <w:sz w:val="21"/>
          <w:lang w:val="en-US"/>
        </w:rPr>
        <w:t>)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{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proofErr w:type="spellStart"/>
      <w:r w:rsidRPr="005C1CCA">
        <w:rPr>
          <w:rStyle w:val="NormalTok"/>
          <w:sz w:val="21"/>
          <w:lang w:val="en-US"/>
        </w:rPr>
        <w:t>printf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StringTok"/>
          <w:sz w:val="21"/>
          <w:lang w:val="en-US"/>
        </w:rPr>
        <w:t>"</w:t>
      </w:r>
      <w:r w:rsidRPr="005C1CCA">
        <w:rPr>
          <w:rStyle w:val="SpecialCharTok"/>
          <w:sz w:val="21"/>
          <w:lang w:val="en-US"/>
        </w:rPr>
        <w:t>\n</w:t>
      </w:r>
      <w:r w:rsidRPr="000E1253">
        <w:rPr>
          <w:rStyle w:val="StringTok"/>
          <w:sz w:val="21"/>
        </w:rPr>
        <w:t>Меню</w:t>
      </w:r>
      <w:r w:rsidRPr="005C1CCA">
        <w:rPr>
          <w:rStyle w:val="StringTok"/>
          <w:sz w:val="21"/>
          <w:lang w:val="en-US"/>
        </w:rPr>
        <w:t>:</w:t>
      </w:r>
      <w:r w:rsidRPr="005C1CCA">
        <w:rPr>
          <w:rStyle w:val="SpecialCharTok"/>
          <w:sz w:val="21"/>
          <w:lang w:val="en-US"/>
        </w:rPr>
        <w:t>\n</w:t>
      </w:r>
      <w:r w:rsidRPr="005C1CCA">
        <w:rPr>
          <w:rStyle w:val="StringTok"/>
          <w:sz w:val="21"/>
          <w:lang w:val="en-US"/>
        </w:rPr>
        <w:t>"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proofErr w:type="spellStart"/>
      <w:r w:rsidRPr="005C1CCA">
        <w:rPr>
          <w:rStyle w:val="NormalTok"/>
          <w:sz w:val="21"/>
          <w:lang w:val="en-US"/>
        </w:rPr>
        <w:t>printf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StringTok"/>
          <w:sz w:val="21"/>
          <w:lang w:val="en-US"/>
        </w:rPr>
        <w:t xml:space="preserve">"1. </w:t>
      </w:r>
      <w:r w:rsidRPr="000E1253">
        <w:rPr>
          <w:rStyle w:val="StringTok"/>
          <w:sz w:val="21"/>
        </w:rPr>
        <w:t>Контрольный расчет для n точек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"2. Расчет параметра с заданной точностью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"3. Запись данных в файл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"Выберите опцию: 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scanf_result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scanf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 xml:space="preserve">" </w:t>
      </w:r>
      <w:r w:rsidRPr="000E1253">
        <w:rPr>
          <w:rStyle w:val="SpecialCharTok"/>
          <w:sz w:val="21"/>
        </w:rPr>
        <w:t>%d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</w:t>
      </w:r>
      <w:proofErr w:type="spellStart"/>
      <w:r w:rsidRPr="000E1253">
        <w:rPr>
          <w:rStyle w:val="NormalTok"/>
          <w:sz w:val="21"/>
        </w:rPr>
        <w:t>choice</w:t>
      </w:r>
      <w:proofErr w:type="spellEnd"/>
      <w:r w:rsidRPr="000E1253">
        <w:rPr>
          <w:rStyle w:val="OperatorTok"/>
          <w:sz w:val="21"/>
        </w:rPr>
        <w:t>);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 xml:space="preserve">// Сохраняем результат </w:t>
      </w:r>
      <w:proofErr w:type="spellStart"/>
      <w:r w:rsidRPr="000E1253">
        <w:rPr>
          <w:rStyle w:val="CommentTok"/>
          <w:sz w:val="21"/>
        </w:rPr>
        <w:t>scanf</w:t>
      </w:r>
      <w:proofErr w:type="spellEnd"/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scanf_result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 xml:space="preserve">// Проверяем, прочитала ли </w:t>
      </w:r>
      <w:proofErr w:type="spellStart"/>
      <w:r w:rsidRPr="000E1253">
        <w:rPr>
          <w:rStyle w:val="CommentTok"/>
          <w:sz w:val="21"/>
        </w:rPr>
        <w:t>scanf</w:t>
      </w:r>
      <w:proofErr w:type="spellEnd"/>
      <w:r w:rsidRPr="000E1253">
        <w:rPr>
          <w:rStyle w:val="CommentTok"/>
          <w:sz w:val="21"/>
        </w:rPr>
        <w:t xml:space="preserve"> ровно одно целое число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"Ошибка ввода. Пожалуйста, введите целое число.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r w:rsidRPr="000E1253">
        <w:rPr>
          <w:rStyle w:val="CommentTok"/>
          <w:sz w:val="21"/>
        </w:rPr>
        <w:t>// Очистка буфера ввода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c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((</w:t>
      </w:r>
      <w:r w:rsidRPr="000E1253">
        <w:rPr>
          <w:rStyle w:val="NormalTok"/>
          <w:sz w:val="21"/>
        </w:rPr>
        <w:t xml:space="preserve">c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getchar</w:t>
      </w:r>
      <w:proofErr w:type="spellEnd"/>
      <w:r w:rsidRPr="000E1253">
        <w:rPr>
          <w:rStyle w:val="OperatorTok"/>
          <w:sz w:val="21"/>
        </w:rPr>
        <w:t>())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harTok"/>
          <w:sz w:val="21"/>
        </w:rPr>
        <w:t>'</w:t>
      </w:r>
      <w:r w:rsidRPr="000E1253">
        <w:rPr>
          <w:rStyle w:val="SpecialCharTok"/>
          <w:sz w:val="21"/>
        </w:rPr>
        <w:t>\n</w:t>
      </w:r>
      <w:r w:rsidRPr="000E1253">
        <w:rPr>
          <w:rStyle w:val="CharTok"/>
          <w:sz w:val="21"/>
        </w:rPr>
        <w:t>'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&amp;&amp;</w:t>
      </w:r>
      <w:r w:rsidRPr="000E1253">
        <w:rPr>
          <w:rStyle w:val="NormalTok"/>
          <w:sz w:val="21"/>
        </w:rPr>
        <w:t xml:space="preserve"> c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EOF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    </w:t>
      </w:r>
      <w:r w:rsidRPr="000E1253">
        <w:rPr>
          <w:rStyle w:val="CommentTok"/>
          <w:sz w:val="21"/>
        </w:rPr>
        <w:t>// Просто читаем и выбрасываем символы до конца строки или файла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choice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>// Присваиваем '</w:t>
      </w:r>
      <w:proofErr w:type="spellStart"/>
      <w:r w:rsidRPr="000E1253">
        <w:rPr>
          <w:rStyle w:val="CommentTok"/>
          <w:sz w:val="21"/>
        </w:rPr>
        <w:t>choice</w:t>
      </w:r>
      <w:proofErr w:type="spellEnd"/>
      <w:r w:rsidRPr="000E1253">
        <w:rPr>
          <w:rStyle w:val="CommentTok"/>
          <w:sz w:val="21"/>
        </w:rPr>
        <w:t>' недопустимое значение, чтобы избежать случайного выхода (если было 0)</w:t>
      </w:r>
      <w:r w:rsidRPr="000E1253">
        <w:br/>
      </w:r>
      <w:r w:rsidRPr="000E1253">
        <w:rPr>
          <w:rStyle w:val="NormalTok"/>
          <w:sz w:val="21"/>
        </w:rPr>
        <w:t xml:space="preserve">                        </w:t>
      </w:r>
      <w:r w:rsidRPr="000E1253">
        <w:rPr>
          <w:rStyle w:val="CommentTok"/>
          <w:sz w:val="21"/>
        </w:rPr>
        <w:t xml:space="preserve">// или повторного выполнения предыдущего </w:t>
      </w:r>
      <w:proofErr w:type="spellStart"/>
      <w:r w:rsidRPr="000E1253">
        <w:rPr>
          <w:rStyle w:val="CommentTok"/>
          <w:sz w:val="21"/>
        </w:rPr>
        <w:t>case</w:t>
      </w:r>
      <w:proofErr w:type="spellEnd"/>
      <w:r w:rsidRPr="000E1253">
        <w:rPr>
          <w:rStyle w:val="CommentTok"/>
          <w:sz w:val="21"/>
        </w:rPr>
        <w:t xml:space="preserve">. -1 попадет в </w:t>
      </w:r>
      <w:proofErr w:type="spellStart"/>
      <w:r w:rsidRPr="000E1253">
        <w:rPr>
          <w:rStyle w:val="CommentTok"/>
          <w:sz w:val="21"/>
        </w:rPr>
        <w:t>default</w:t>
      </w:r>
      <w:proofErr w:type="spellEnd"/>
      <w:r w:rsidRPr="000E1253">
        <w:rPr>
          <w:rStyle w:val="CommentTok"/>
          <w:sz w:val="21"/>
        </w:rPr>
        <w:t>.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5C1CCA">
        <w:rPr>
          <w:rStyle w:val="ControlFlowTok"/>
          <w:sz w:val="21"/>
          <w:lang w:val="en-US"/>
        </w:rPr>
        <w:t>switch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choice</w:t>
      </w:r>
      <w:r w:rsidRPr="005C1CCA">
        <w:rPr>
          <w:rStyle w:val="OperatorTok"/>
          <w:sz w:val="21"/>
          <w:lang w:val="en-US"/>
        </w:rPr>
        <w:t>)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{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r w:rsidRPr="005C1CCA">
        <w:rPr>
          <w:rStyle w:val="ControlFlowTok"/>
          <w:sz w:val="21"/>
          <w:lang w:val="en-US"/>
        </w:rPr>
        <w:t>case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1</w:t>
      </w:r>
      <w:r w:rsidRPr="005C1CCA">
        <w:rPr>
          <w:rStyle w:val="OperatorTok"/>
          <w:sz w:val="21"/>
          <w:lang w:val="en-US"/>
        </w:rPr>
        <w:t>: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n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input_n</w:t>
      </w:r>
      <w:proofErr w:type="spellEnd"/>
      <w:r w:rsidRPr="005C1CCA">
        <w:rPr>
          <w:rStyle w:val="OperatorTok"/>
          <w:sz w:val="21"/>
          <w:lang w:val="en-US"/>
        </w:rPr>
        <w:t>();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lastRenderedPageBreak/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forming_time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&amp;</w:t>
      </w:r>
      <w:r w:rsidRPr="005C1CCA">
        <w:rPr>
          <w:rStyle w:val="NormalTok"/>
          <w:sz w:val="21"/>
          <w:lang w:val="en-US"/>
        </w:rPr>
        <w:t>dt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t1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10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t2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15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t3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45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a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20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b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FloatTok"/>
          <w:sz w:val="21"/>
          <w:lang w:val="en-US"/>
        </w:rPr>
        <w:t>0.5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c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17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forming_Uvx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t1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t2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t3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a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b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c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Uvx1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20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d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2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e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-</w:t>
      </w:r>
      <w:r w:rsidRPr="005C1CCA">
        <w:rPr>
          <w:rStyle w:val="DecValTok"/>
          <w:sz w:val="21"/>
          <w:lang w:val="en-US"/>
        </w:rPr>
        <w:t>5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forming_Uvix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Uvx1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d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e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forming_table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r w:rsidRPr="005C1CCA">
        <w:rPr>
          <w:rStyle w:val="ControlFlowTok"/>
          <w:sz w:val="21"/>
          <w:lang w:val="en-US"/>
        </w:rPr>
        <w:t>break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r w:rsidRPr="005C1CCA">
        <w:rPr>
          <w:rStyle w:val="ControlFlowTok"/>
          <w:sz w:val="21"/>
          <w:lang w:val="en-US"/>
        </w:rPr>
        <w:t>case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2</w:t>
      </w:r>
      <w:r w:rsidRPr="005C1CCA">
        <w:rPr>
          <w:rStyle w:val="OperatorTok"/>
          <w:sz w:val="21"/>
          <w:lang w:val="en-US"/>
        </w:rPr>
        <w:t>: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calculate_with_precision</w:t>
      </w:r>
      <w:proofErr w:type="spellEnd"/>
      <w:r w:rsidRPr="005C1CCA">
        <w:rPr>
          <w:rStyle w:val="OperatorTok"/>
          <w:sz w:val="21"/>
          <w:lang w:val="en-US"/>
        </w:rPr>
        <w:t>();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r w:rsidRPr="005C1CCA">
        <w:rPr>
          <w:rStyle w:val="ControlFlowTok"/>
          <w:sz w:val="21"/>
          <w:lang w:val="en-US"/>
        </w:rPr>
        <w:t>break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r w:rsidRPr="005C1CCA">
        <w:rPr>
          <w:rStyle w:val="ControlFlowTok"/>
          <w:sz w:val="21"/>
          <w:lang w:val="en-US"/>
        </w:rPr>
        <w:t>case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3</w:t>
      </w:r>
      <w:r w:rsidRPr="005C1CCA">
        <w:rPr>
          <w:rStyle w:val="OperatorTok"/>
          <w:sz w:val="21"/>
          <w:lang w:val="en-US"/>
        </w:rPr>
        <w:t>: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proofErr w:type="spellStart"/>
      <w:r w:rsidRPr="005C1CCA">
        <w:rPr>
          <w:rStyle w:val="NormalTok"/>
          <w:sz w:val="21"/>
          <w:lang w:val="en-US"/>
        </w:rPr>
        <w:t>output_in_file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NormalTok"/>
          <w:sz w:val="21"/>
          <w:lang w:val="en-US"/>
        </w:rPr>
        <w:t>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    </w:t>
      </w:r>
      <w:r w:rsidRPr="005C1CCA">
        <w:rPr>
          <w:rStyle w:val="ControlFlowTok"/>
          <w:sz w:val="21"/>
          <w:lang w:val="en-US"/>
        </w:rPr>
        <w:t>break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r w:rsidRPr="005C1CCA">
        <w:rPr>
          <w:rStyle w:val="OperatorTok"/>
          <w:sz w:val="21"/>
          <w:lang w:val="en-US"/>
        </w:rPr>
        <w:t>}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    </w:t>
      </w:r>
      <w:proofErr w:type="spellStart"/>
      <w:r w:rsidRPr="005C1CCA">
        <w:rPr>
          <w:rStyle w:val="NormalTok"/>
          <w:sz w:val="21"/>
          <w:lang w:val="en-US"/>
        </w:rPr>
        <w:t>continueProgram</w:t>
      </w:r>
      <w:proofErr w:type="spellEnd"/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=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ask_user_continue</w:t>
      </w:r>
      <w:proofErr w:type="spellEnd"/>
      <w:r w:rsidRPr="005C1CCA">
        <w:rPr>
          <w:rStyle w:val="OperatorTok"/>
          <w:sz w:val="21"/>
          <w:lang w:val="en-US"/>
        </w:rPr>
        <w:t>();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OperatorTok"/>
          <w:sz w:val="21"/>
          <w:lang w:val="en-US"/>
        </w:rPr>
        <w:t>}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lang w:val="en-US"/>
        </w:rPr>
        <w:br/>
      </w:r>
      <w:r w:rsidRPr="005C1CCA">
        <w:rPr>
          <w:rStyle w:val="NormalTok"/>
          <w:sz w:val="21"/>
          <w:lang w:val="en-US"/>
        </w:rPr>
        <w:t xml:space="preserve">    </w:t>
      </w:r>
      <w:r w:rsidRPr="005C1CCA">
        <w:rPr>
          <w:rStyle w:val="ControlFlowTok"/>
          <w:sz w:val="21"/>
          <w:lang w:val="en-US"/>
        </w:rPr>
        <w:t>return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ecValTok"/>
          <w:sz w:val="21"/>
          <w:lang w:val="en-US"/>
        </w:rPr>
        <w:t>0</w:t>
      </w:r>
      <w:r w:rsidRPr="005C1CCA">
        <w:rPr>
          <w:rStyle w:val="OperatorTok"/>
          <w:sz w:val="21"/>
          <w:lang w:val="en-US"/>
        </w:rPr>
        <w:t>;</w:t>
      </w:r>
      <w:r w:rsidRPr="005C1CCA">
        <w:rPr>
          <w:lang w:val="en-US"/>
        </w:rPr>
        <w:br/>
      </w:r>
      <w:r w:rsidRPr="005C1CCA">
        <w:rPr>
          <w:rStyle w:val="OperatorTok"/>
          <w:sz w:val="21"/>
          <w:lang w:val="en-US"/>
        </w:rPr>
        <w:t>}</w:t>
      </w:r>
    </w:p>
    <w:p w14:paraId="39A20981" w14:textId="77777777" w:rsidR="000E1253" w:rsidRDefault="000E1253">
      <w:pPr>
        <w:pStyle w:val="Heading2"/>
      </w:pPr>
      <w:bookmarkStart w:id="20" w:name="_Toc195570140"/>
      <w:bookmarkStart w:id="21" w:name="модуль-формирования-данных"/>
      <w:bookmarkEnd w:id="17"/>
      <w:bookmarkEnd w:id="19"/>
      <w:r>
        <w:t>Модуль формирования данных</w:t>
      </w:r>
      <w:bookmarkEnd w:id="20"/>
    </w:p>
    <w:p w14:paraId="185360D3" w14:textId="77777777" w:rsidR="000E1253" w:rsidRDefault="000E1253">
      <w:pPr>
        <w:pStyle w:val="Heading3"/>
      </w:pPr>
      <w:bookmarkStart w:id="22" w:name="_Toc195570141"/>
      <w:bookmarkStart w:id="23" w:name="файл-forming.h"/>
      <w:r>
        <w:t xml:space="preserve">Файл: </w:t>
      </w:r>
      <w:proofErr w:type="spellStart"/>
      <w:r>
        <w:rPr>
          <w:rStyle w:val="VerbatimChar"/>
        </w:rPr>
        <w:t>forming.h</w:t>
      </w:r>
      <w:bookmarkEnd w:id="22"/>
      <w:proofErr w:type="spellEnd"/>
    </w:p>
    <w:p w14:paraId="51B632A7" w14:textId="77777777" w:rsidR="000E1253" w:rsidRDefault="000E1253" w:rsidP="000E1253">
      <w:pPr>
        <w:pStyle w:val="BodyText"/>
      </w:pPr>
      <w:r>
        <w:t>Назначение: Заголовочный файл, объявляющий функции формирования временного массива и сигналов.</w:t>
      </w:r>
    </w:p>
    <w:p w14:paraId="55C20CC1" w14:textId="77777777" w:rsidR="000E1253" w:rsidRPr="005C1CCA" w:rsidRDefault="000E1253">
      <w:pPr>
        <w:pStyle w:val="SourceCode"/>
        <w:rPr>
          <w:lang w:val="en-US"/>
        </w:rPr>
      </w:pPr>
      <w:r w:rsidRPr="005C1CCA">
        <w:rPr>
          <w:rStyle w:val="PreprocessorTok"/>
          <w:sz w:val="21"/>
          <w:lang w:val="en-US"/>
        </w:rPr>
        <w:t>#ifndef FORMING_H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>#define FORMING_H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forming_</w:t>
      </w:r>
      <w:proofErr w:type="gramStart"/>
      <w:r w:rsidRPr="005C1CCA">
        <w:rPr>
          <w:rStyle w:val="NormalTok"/>
          <w:sz w:val="21"/>
          <w:lang w:val="en-US"/>
        </w:rPr>
        <w:t>time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dt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forming_</w:t>
      </w:r>
      <w:proofErr w:type="gram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t1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t2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t3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a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b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c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forming_</w:t>
      </w:r>
      <w:proofErr w:type="gram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Uvx1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a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b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#endif </w:t>
      </w:r>
      <w:r w:rsidRPr="005C1CCA">
        <w:rPr>
          <w:rStyle w:val="CommentTok"/>
          <w:sz w:val="21"/>
          <w:lang w:val="en-US"/>
        </w:rPr>
        <w:t>// FORMING_H</w:t>
      </w:r>
    </w:p>
    <w:p w14:paraId="10702B06" w14:textId="77777777" w:rsidR="000E1253" w:rsidRDefault="000E1253">
      <w:pPr>
        <w:pStyle w:val="Heading3"/>
      </w:pPr>
      <w:bookmarkStart w:id="24" w:name="_Toc195570142"/>
      <w:bookmarkStart w:id="25" w:name="файл-forming.c"/>
      <w:bookmarkEnd w:id="23"/>
      <w:r>
        <w:t xml:space="preserve">Файл: </w:t>
      </w:r>
      <w:proofErr w:type="spellStart"/>
      <w:r>
        <w:rPr>
          <w:rStyle w:val="VerbatimChar"/>
        </w:rPr>
        <w:t>forming.c</w:t>
      </w:r>
      <w:bookmarkEnd w:id="24"/>
      <w:proofErr w:type="spellEnd"/>
    </w:p>
    <w:p w14:paraId="3A2F2FAA" w14:textId="77777777" w:rsidR="000E1253" w:rsidRDefault="000E1253" w:rsidP="000E1253">
      <w:pPr>
        <w:pStyle w:val="BodyText"/>
      </w:pPr>
      <w:r>
        <w:t>Назначение: Реализация функций формирования временного массива и сигналов.</w:t>
      </w:r>
    </w:p>
    <w:p w14:paraId="3F446639" w14:textId="77777777" w:rsidR="000E1253" w:rsidRPr="000E1253" w:rsidRDefault="000E1253">
      <w:pPr>
        <w:pStyle w:val="SourceCode"/>
      </w:pP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stdio.h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"</w:t>
      </w:r>
      <w:proofErr w:type="spellStart"/>
      <w:r w:rsidRPr="000E1253">
        <w:rPr>
          <w:rStyle w:val="ImportTok"/>
          <w:sz w:val="21"/>
        </w:rPr>
        <w:t>forming.h</w:t>
      </w:r>
      <w:proofErr w:type="spellEnd"/>
      <w:r w:rsidRPr="000E1253">
        <w:rPr>
          <w:rStyle w:val="ImportTok"/>
          <w:sz w:val="21"/>
        </w:rPr>
        <w:t>"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формирования массива времени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forming_time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5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tk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50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lastRenderedPageBreak/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tk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tn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/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n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(*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 xml:space="preserve">// Функция формирования массива </w:t>
      </w:r>
      <w:proofErr w:type="spellStart"/>
      <w:r w:rsidRPr="000E1253">
        <w:rPr>
          <w:rStyle w:val="CommentTok"/>
          <w:sz w:val="21"/>
        </w:rPr>
        <w:t>Uvx</w:t>
      </w:r>
      <w:proofErr w:type="spellEnd"/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forming_Uvx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t2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t3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a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b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c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&lt;=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t1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&amp;&amp;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&lt;=</w:t>
      </w:r>
      <w:r w:rsidRPr="000E1253">
        <w:rPr>
          <w:rStyle w:val="NormalTok"/>
          <w:sz w:val="21"/>
        </w:rPr>
        <w:t xml:space="preserve"> t2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t2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&amp;&amp;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&lt;=</w:t>
      </w:r>
      <w:r w:rsidRPr="000E1253">
        <w:rPr>
          <w:rStyle w:val="NormalTok"/>
          <w:sz w:val="21"/>
        </w:rPr>
        <w:t xml:space="preserve"> t3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t2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b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t2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t2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b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t3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c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t3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 xml:space="preserve">// Функция формирования массива </w:t>
      </w:r>
      <w:proofErr w:type="spellStart"/>
      <w:r w:rsidRPr="000E1253">
        <w:rPr>
          <w:rStyle w:val="CommentTok"/>
          <w:sz w:val="21"/>
        </w:rPr>
        <w:t>Uvix</w:t>
      </w:r>
      <w:proofErr w:type="spellEnd"/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forming_Uvix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Uvx1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a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b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&lt;=</w:t>
      </w:r>
      <w:r w:rsidRPr="000E1253">
        <w:rPr>
          <w:rStyle w:val="NormalTok"/>
          <w:sz w:val="21"/>
        </w:rPr>
        <w:t xml:space="preserve"> Uvx1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b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Uvx1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b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</w:p>
    <w:p w14:paraId="3E126DE7" w14:textId="77777777" w:rsidR="000E1253" w:rsidRDefault="000E1253">
      <w:pPr>
        <w:pStyle w:val="Heading2"/>
      </w:pPr>
      <w:bookmarkStart w:id="26" w:name="_Toc195570143"/>
      <w:bookmarkStart w:id="27" w:name="модуль-расчёта-параметров-сигнала"/>
      <w:bookmarkEnd w:id="21"/>
      <w:bookmarkEnd w:id="25"/>
      <w:r>
        <w:t>Модуль расчёта параметров сигнала</w:t>
      </w:r>
      <w:bookmarkEnd w:id="26"/>
    </w:p>
    <w:p w14:paraId="640EFE8C" w14:textId="77777777" w:rsidR="000E1253" w:rsidRDefault="000E1253">
      <w:pPr>
        <w:pStyle w:val="Heading3"/>
      </w:pPr>
      <w:bookmarkStart w:id="28" w:name="_Toc195570144"/>
      <w:bookmarkStart w:id="29" w:name="файл-parameter.h"/>
      <w:r>
        <w:t xml:space="preserve">Файл: </w:t>
      </w:r>
      <w:proofErr w:type="spellStart"/>
      <w:r>
        <w:rPr>
          <w:rStyle w:val="VerbatimChar"/>
        </w:rPr>
        <w:t>parameter.h</w:t>
      </w:r>
      <w:bookmarkEnd w:id="28"/>
      <w:proofErr w:type="spellEnd"/>
    </w:p>
    <w:p w14:paraId="2E483393" w14:textId="77777777" w:rsidR="000E1253" w:rsidRDefault="000E1253" w:rsidP="000E1253">
      <w:pPr>
        <w:pStyle w:val="BodyText"/>
      </w:pPr>
      <w:r>
        <w:t>Назначение: Заголовочный файл, объявляющий функции анализа параметров сигнала.</w:t>
      </w:r>
    </w:p>
    <w:p w14:paraId="22EF6BC4" w14:textId="77777777" w:rsidR="000E1253" w:rsidRPr="005C1CCA" w:rsidRDefault="000E1253">
      <w:pPr>
        <w:pStyle w:val="SourceCode"/>
        <w:rPr>
          <w:lang w:val="en-US"/>
        </w:rPr>
      </w:pPr>
      <w:r w:rsidRPr="005C1CCA">
        <w:rPr>
          <w:rStyle w:val="PreprocessorTok"/>
          <w:sz w:val="21"/>
          <w:lang w:val="en-US"/>
        </w:rPr>
        <w:t>#ifndef PARAMETER_H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>#define PARAMETER_H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calc_leading_</w:t>
      </w:r>
      <w:proofErr w:type="gramStart"/>
      <w:r w:rsidRPr="005C1CCA">
        <w:rPr>
          <w:rStyle w:val="NormalTok"/>
          <w:sz w:val="21"/>
          <w:lang w:val="en-US"/>
        </w:rPr>
        <w:t>edge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U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dt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calculate_with_</w:t>
      </w:r>
      <w:proofErr w:type="gramStart"/>
      <w:r w:rsidRPr="005C1CCA">
        <w:rPr>
          <w:rStyle w:val="NormalTok"/>
          <w:sz w:val="21"/>
          <w:lang w:val="en-US"/>
        </w:rPr>
        <w:t>precision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#endif </w:t>
      </w:r>
      <w:r w:rsidRPr="005C1CCA">
        <w:rPr>
          <w:rStyle w:val="CommentTok"/>
          <w:sz w:val="21"/>
          <w:lang w:val="en-US"/>
        </w:rPr>
        <w:t>// PARAMETER_H</w:t>
      </w:r>
    </w:p>
    <w:p w14:paraId="5605FE1E" w14:textId="77777777" w:rsidR="000E1253" w:rsidRDefault="000E1253">
      <w:pPr>
        <w:pStyle w:val="Heading3"/>
      </w:pPr>
      <w:bookmarkStart w:id="30" w:name="_Toc195570145"/>
      <w:bookmarkStart w:id="31" w:name="файл-parameter.c"/>
      <w:bookmarkEnd w:id="29"/>
      <w:r>
        <w:lastRenderedPageBreak/>
        <w:t xml:space="preserve">Файл: </w:t>
      </w:r>
      <w:proofErr w:type="spellStart"/>
      <w:r>
        <w:rPr>
          <w:rStyle w:val="VerbatimChar"/>
        </w:rPr>
        <w:t>parameter.c</w:t>
      </w:r>
      <w:bookmarkEnd w:id="30"/>
      <w:proofErr w:type="spellEnd"/>
    </w:p>
    <w:p w14:paraId="3EF29C6A" w14:textId="77777777" w:rsidR="000E1253" w:rsidRDefault="000E1253" w:rsidP="000E1253">
      <w:pPr>
        <w:pStyle w:val="BodyText"/>
      </w:pPr>
      <w:r>
        <w:t>Назначение: Реализация функций анализа параметров сигнала, включая вычисление длительности переднего фронта и итерационный расчёт с заданной точностью.</w:t>
      </w:r>
    </w:p>
    <w:p w14:paraId="7C676E56" w14:textId="77777777" w:rsidR="000E1253" w:rsidRPr="000E1253" w:rsidRDefault="000E1253">
      <w:pPr>
        <w:pStyle w:val="SourceCode"/>
      </w:pP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stdio.h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math.h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"</w:t>
      </w:r>
      <w:proofErr w:type="spellStart"/>
      <w:r w:rsidRPr="000E1253">
        <w:rPr>
          <w:rStyle w:val="ImportTok"/>
          <w:sz w:val="21"/>
        </w:rPr>
        <w:t>parameter.h</w:t>
      </w:r>
      <w:proofErr w:type="spellEnd"/>
      <w:r w:rsidRPr="000E1253">
        <w:rPr>
          <w:rStyle w:val="ImportTok"/>
          <w:sz w:val="21"/>
        </w:rPr>
        <w:t>"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"</w:t>
      </w:r>
      <w:proofErr w:type="spellStart"/>
      <w:r w:rsidRPr="000E1253">
        <w:rPr>
          <w:rStyle w:val="ImportTok"/>
          <w:sz w:val="21"/>
        </w:rPr>
        <w:t>forming.h</w:t>
      </w:r>
      <w:proofErr w:type="spellEnd"/>
      <w:r w:rsidRPr="000E1253">
        <w:rPr>
          <w:rStyle w:val="ImportTok"/>
          <w:sz w:val="21"/>
        </w:rPr>
        <w:t>"</w:t>
      </w:r>
      <w:r w:rsidRPr="000E1253">
        <w:br/>
      </w:r>
      <w:r w:rsidRPr="000E1253">
        <w:br/>
      </w:r>
      <w:r w:rsidRPr="000E1253">
        <w:rPr>
          <w:rStyle w:val="PreprocessorTok"/>
          <w:sz w:val="21"/>
        </w:rPr>
        <w:t xml:space="preserve">#define N </w:t>
      </w:r>
      <w:r w:rsidRPr="000E1253">
        <w:rPr>
          <w:rStyle w:val="DecValTok"/>
          <w:sz w:val="21"/>
        </w:rPr>
        <w:t>1500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расчета длительности переднего фронта импульса</w:t>
      </w:r>
      <w:r w:rsidRPr="000E1253">
        <w:br/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calc_leading_edge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U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>// Находим максимальное и минимальное значения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Umax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];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&gt;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Umax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Umax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>// Рассчитываем пороговые уровни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U1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0.9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Umax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U2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0.1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Umax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Umin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>// Считаем длительность заднего фронта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duration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U1 </w:t>
      </w:r>
      <w:r w:rsidRPr="000E1253">
        <w:rPr>
          <w:rStyle w:val="OperatorTok"/>
          <w:sz w:val="21"/>
        </w:rPr>
        <w:t>&amp;&amp;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&gt;</w:t>
      </w:r>
      <w:r w:rsidRPr="000E1253">
        <w:rPr>
          <w:rStyle w:val="NormalTok"/>
          <w:sz w:val="21"/>
        </w:rPr>
        <w:t xml:space="preserve"> U2 </w:t>
      </w:r>
      <w:r w:rsidRPr="000E1253">
        <w:rPr>
          <w:rStyle w:val="OperatorTok"/>
          <w:sz w:val="21"/>
        </w:rPr>
        <w:t>&amp;&amp;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 xml:space="preserve">i </w:t>
      </w:r>
      <w:r w:rsidRPr="000E1253">
        <w:rPr>
          <w:rStyle w:val="OperatorTok"/>
          <w:sz w:val="21"/>
        </w:rPr>
        <w:t>+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&gt;</w:t>
      </w:r>
      <w:r w:rsidRPr="000E1253">
        <w:rPr>
          <w:rStyle w:val="NormalTok"/>
          <w:sz w:val="21"/>
        </w:rPr>
        <w:t xml:space="preserve"> U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duration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+=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duration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расчета параметра с заданной точностью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calculate_with_precision</w:t>
      </w:r>
      <w:proofErr w:type="spellEnd"/>
      <w:r w:rsidRPr="000E1253">
        <w:rPr>
          <w:rStyle w:val="OperatorTok"/>
          <w:sz w:val="21"/>
        </w:rPr>
        <w:t>()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epsilon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0.01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>// Требуемая точность (1%)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current_precision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1.0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>// Текущая погрешность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prev_parameter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1e10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 xml:space="preserve">// Начальное (очень большое) значение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11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ommentTok"/>
          <w:sz w:val="21"/>
        </w:rPr>
        <w:t>// Начальное количество точек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current_precision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&gt;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epsilon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Формирование массивов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forming_time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t1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10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t2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15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t3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45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a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20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b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0.5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c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17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forming_Uvx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t2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t3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a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b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c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Uvx1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20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d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2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e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DecValTok"/>
          <w:sz w:val="21"/>
        </w:rPr>
        <w:t>5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forming_Uvix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Uvx1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d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e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Расчет параметра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calc_leading_edge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dt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Расчет погрешности</w:t>
      </w:r>
      <w:r w:rsidRPr="000E1253">
        <w:br/>
      </w:r>
      <w:r w:rsidRPr="000E1253">
        <w:rPr>
          <w:rStyle w:val="NormalTok"/>
          <w:sz w:val="21"/>
        </w:rPr>
        <w:lastRenderedPageBreak/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prev_parameter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FloatTok"/>
          <w:sz w:val="21"/>
        </w:rPr>
        <w:t>1e10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current_precision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fabs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prev_parameter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-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/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 xml:space="preserve">"n = </w:t>
      </w:r>
      <w:r w:rsidRPr="000E1253">
        <w:rPr>
          <w:rStyle w:val="SpecialCharTok"/>
          <w:sz w:val="21"/>
        </w:rPr>
        <w:t>%d</w:t>
      </w:r>
      <w:r w:rsidRPr="000E1253">
        <w:rPr>
          <w:rStyle w:val="StringTok"/>
          <w:sz w:val="21"/>
        </w:rPr>
        <w:t xml:space="preserve">, параметр = </w:t>
      </w:r>
      <w:r w:rsidRPr="000E1253">
        <w:rPr>
          <w:rStyle w:val="SpecialCharTok"/>
          <w:sz w:val="21"/>
        </w:rPr>
        <w:t>%f</w:t>
      </w:r>
      <w:r w:rsidRPr="000E1253">
        <w:rPr>
          <w:rStyle w:val="StringTok"/>
          <w:sz w:val="21"/>
        </w:rPr>
        <w:t xml:space="preserve">, погрешность = </w:t>
      </w:r>
      <w:r w:rsidRPr="000E1253">
        <w:rPr>
          <w:rStyle w:val="SpecialCharTok"/>
          <w:sz w:val="21"/>
        </w:rPr>
        <w:t>%f\n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current_precision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Обновление значений для следующей итерации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prev_parameter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n </w:t>
      </w:r>
      <w:r w:rsidRPr="000E1253">
        <w:rPr>
          <w:rStyle w:val="OperatorTok"/>
          <w:sz w:val="21"/>
        </w:rPr>
        <w:t>*=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2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 xml:space="preserve">n </w:t>
      </w:r>
      <w:r w:rsidRPr="000E1253">
        <w:rPr>
          <w:rStyle w:val="OperatorTok"/>
          <w:sz w:val="21"/>
        </w:rPr>
        <w:t>&gt;=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"Предупреждение: достигнут максимальный размер массива без достижения требуемой точности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 xml:space="preserve">"Итоговое значение параметра: </w:t>
      </w:r>
      <w:r w:rsidRPr="000E1253">
        <w:rPr>
          <w:rStyle w:val="SpecialCharTok"/>
          <w:sz w:val="21"/>
        </w:rPr>
        <w:t>%f</w:t>
      </w:r>
      <w:r w:rsidRPr="000E1253">
        <w:rPr>
          <w:rStyle w:val="StringTok"/>
          <w:sz w:val="21"/>
        </w:rPr>
        <w:t xml:space="preserve"> (точность: </w:t>
      </w:r>
      <w:r w:rsidRPr="000E1253">
        <w:rPr>
          <w:rStyle w:val="SpecialCharTok"/>
          <w:sz w:val="21"/>
        </w:rPr>
        <w:t>%f</w:t>
      </w:r>
      <w:r w:rsidRPr="000E1253">
        <w:rPr>
          <w:rStyle w:val="StringTok"/>
          <w:sz w:val="21"/>
        </w:rPr>
        <w:t>)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current_parameter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current_precision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</w:p>
    <w:p w14:paraId="2700E5A9" w14:textId="77777777" w:rsidR="000E1253" w:rsidRDefault="000E1253">
      <w:pPr>
        <w:pStyle w:val="Heading2"/>
      </w:pPr>
      <w:bookmarkStart w:id="32" w:name="_Toc195570146"/>
      <w:bookmarkStart w:id="33" w:name="модуль-ввода-данных"/>
      <w:bookmarkEnd w:id="27"/>
      <w:bookmarkEnd w:id="31"/>
      <w:r>
        <w:t>Модуль ввода данных</w:t>
      </w:r>
      <w:bookmarkEnd w:id="32"/>
    </w:p>
    <w:p w14:paraId="68774727" w14:textId="77777777" w:rsidR="000E1253" w:rsidRDefault="000E1253">
      <w:pPr>
        <w:pStyle w:val="Heading3"/>
      </w:pPr>
      <w:bookmarkStart w:id="34" w:name="_Toc195570147"/>
      <w:bookmarkStart w:id="35" w:name="файл-input.h"/>
      <w:r>
        <w:t xml:space="preserve">Файл: </w:t>
      </w:r>
      <w:proofErr w:type="spellStart"/>
      <w:r>
        <w:rPr>
          <w:rStyle w:val="VerbatimChar"/>
        </w:rPr>
        <w:t>input.h</w:t>
      </w:r>
      <w:bookmarkEnd w:id="34"/>
      <w:proofErr w:type="spellEnd"/>
    </w:p>
    <w:p w14:paraId="42F19D4D" w14:textId="77777777" w:rsidR="000E1253" w:rsidRDefault="000E1253" w:rsidP="000E1253">
      <w:pPr>
        <w:pStyle w:val="BodyText"/>
      </w:pPr>
      <w:r>
        <w:t>Назначение: Заголовочный файл, объявляющий функции для ввода данных и обработки пользовательского ввода.</w:t>
      </w:r>
    </w:p>
    <w:p w14:paraId="4A2C6FA9" w14:textId="77777777" w:rsidR="000E1253" w:rsidRPr="005C1CCA" w:rsidRDefault="000E1253">
      <w:pPr>
        <w:pStyle w:val="SourceCode"/>
        <w:rPr>
          <w:lang w:val="en-US"/>
        </w:rPr>
      </w:pPr>
      <w:r w:rsidRPr="005C1CCA">
        <w:rPr>
          <w:rStyle w:val="PreprocessorTok"/>
          <w:sz w:val="21"/>
          <w:lang w:val="en-US"/>
        </w:rPr>
        <w:t>#ifndef INPUT_H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>#define INPUT_H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input_</w:t>
      </w:r>
      <w:proofErr w:type="gramStart"/>
      <w:r w:rsidRPr="005C1CCA">
        <w:rPr>
          <w:rStyle w:val="NormalTok"/>
          <w:sz w:val="21"/>
          <w:lang w:val="en-US"/>
        </w:rPr>
        <w:t>n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to_lower_</w:t>
      </w:r>
      <w:proofErr w:type="gramStart"/>
      <w:r w:rsidRPr="005C1CCA">
        <w:rPr>
          <w:rStyle w:val="NormalTok"/>
          <w:sz w:val="21"/>
          <w:lang w:val="en-US"/>
        </w:rPr>
        <w:t>str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char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str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bool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ask_user_continue</w:t>
      </w:r>
      <w:proofErr w:type="spellEnd"/>
      <w:r w:rsidRPr="005C1CCA">
        <w:rPr>
          <w:rStyle w:val="OperatorTok"/>
          <w:sz w:val="21"/>
          <w:lang w:val="en-US"/>
        </w:rPr>
        <w:t>(</w:t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#endif </w:t>
      </w:r>
      <w:r w:rsidRPr="005C1CCA">
        <w:rPr>
          <w:rStyle w:val="CommentTok"/>
          <w:sz w:val="21"/>
          <w:lang w:val="en-US"/>
        </w:rPr>
        <w:t>// INPUT_H</w:t>
      </w:r>
    </w:p>
    <w:p w14:paraId="25C47452" w14:textId="77777777" w:rsidR="000E1253" w:rsidRDefault="000E1253">
      <w:pPr>
        <w:pStyle w:val="Heading3"/>
      </w:pPr>
      <w:bookmarkStart w:id="36" w:name="_Toc195570148"/>
      <w:bookmarkStart w:id="37" w:name="файл-input.c"/>
      <w:bookmarkEnd w:id="35"/>
      <w:r>
        <w:t xml:space="preserve">Файл: </w:t>
      </w:r>
      <w:proofErr w:type="spellStart"/>
      <w:r>
        <w:rPr>
          <w:rStyle w:val="VerbatimChar"/>
        </w:rPr>
        <w:t>input.c</w:t>
      </w:r>
      <w:bookmarkEnd w:id="36"/>
      <w:proofErr w:type="spellEnd"/>
    </w:p>
    <w:p w14:paraId="7CAF4407" w14:textId="77777777" w:rsidR="000E1253" w:rsidRDefault="000E1253" w:rsidP="000E1253">
      <w:pPr>
        <w:pStyle w:val="BodyText"/>
      </w:pPr>
      <w:r>
        <w:t>Назначение: Реализация функций для ввода количества точек, преобразования строки к нижнему регистру и запроса на продолжение работы.</w:t>
      </w:r>
    </w:p>
    <w:p w14:paraId="6AD1C35E" w14:textId="77777777" w:rsidR="000E1253" w:rsidRPr="000E1253" w:rsidRDefault="000E1253">
      <w:pPr>
        <w:pStyle w:val="SourceCode"/>
      </w:pP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stdio.h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string.h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ctype.h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stdbool.h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"</w:t>
      </w:r>
      <w:proofErr w:type="spellStart"/>
      <w:r w:rsidRPr="000E1253">
        <w:rPr>
          <w:rStyle w:val="ImportTok"/>
          <w:sz w:val="21"/>
        </w:rPr>
        <w:t>input.h</w:t>
      </w:r>
      <w:proofErr w:type="spellEnd"/>
      <w:r w:rsidRPr="000E1253">
        <w:rPr>
          <w:rStyle w:val="ImportTok"/>
          <w:sz w:val="21"/>
        </w:rPr>
        <w:t>"</w:t>
      </w:r>
      <w:r w:rsidRPr="000E1253">
        <w:br/>
      </w:r>
      <w:r w:rsidRPr="000E1253">
        <w:br/>
      </w:r>
      <w:r w:rsidRPr="000E1253">
        <w:rPr>
          <w:rStyle w:val="PreprocessorTok"/>
          <w:sz w:val="21"/>
        </w:rPr>
        <w:t xml:space="preserve">#define INPUT_SIZE </w:t>
      </w:r>
      <w:r w:rsidRPr="000E1253">
        <w:rPr>
          <w:rStyle w:val="DecValTok"/>
          <w:sz w:val="21"/>
        </w:rPr>
        <w:t>10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для ввода n</w:t>
      </w:r>
      <w:r w:rsidRPr="000E1253">
        <w:br/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input_n</w:t>
      </w:r>
      <w:proofErr w:type="spellEnd"/>
      <w:r w:rsidRPr="000E1253">
        <w:rPr>
          <w:rStyle w:val="OperatorTok"/>
          <w:sz w:val="21"/>
        </w:rPr>
        <w:t>()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value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lastRenderedPageBreak/>
        <w:t xml:space="preserve">    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result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"Введите целое число: 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result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scanf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%d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&amp;</w:t>
      </w:r>
      <w:proofErr w:type="spellStart"/>
      <w:r w:rsidRPr="000E1253">
        <w:rPr>
          <w:rStyle w:val="NormalTok"/>
          <w:sz w:val="21"/>
        </w:rPr>
        <w:t>value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result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break</w:t>
      </w:r>
      <w:proofErr w:type="spellEnd"/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 </w:t>
      </w:r>
      <w:r w:rsidRPr="000E1253">
        <w:rPr>
          <w:rStyle w:val="CommentTok"/>
          <w:sz w:val="21"/>
        </w:rPr>
        <w:t>// Ввод успешно прочитан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"Ошибка ввода. Попробуйте еще раз.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r w:rsidRPr="000E1253">
        <w:rPr>
          <w:rStyle w:val="CommentTok"/>
          <w:sz w:val="21"/>
        </w:rPr>
        <w:t>// Очистка буфера ввода до символа новой строки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getchar</w:t>
      </w:r>
      <w:proofErr w:type="spellEnd"/>
      <w:r w:rsidRPr="000E1253">
        <w:rPr>
          <w:rStyle w:val="OperatorTok"/>
          <w:sz w:val="21"/>
        </w:rPr>
        <w:t>()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harTok"/>
          <w:sz w:val="21"/>
        </w:rPr>
        <w:t>'</w:t>
      </w:r>
      <w:r w:rsidRPr="000E1253">
        <w:rPr>
          <w:rStyle w:val="SpecialCharTok"/>
          <w:sz w:val="21"/>
        </w:rPr>
        <w:t>\n</w:t>
      </w:r>
      <w:r w:rsidRPr="000E1253">
        <w:rPr>
          <w:rStyle w:val="CharTok"/>
          <w:sz w:val="21"/>
        </w:rPr>
        <w:t>'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value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для преобразования строки к нижнему регистру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to_lower_str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char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str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str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str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tolower</w:t>
      </w:r>
      <w:proofErr w:type="spellEnd"/>
      <w:r w:rsidRPr="000E1253">
        <w:rPr>
          <w:rStyle w:val="OperatorTok"/>
          <w:sz w:val="21"/>
        </w:rPr>
        <w:t>((</w:t>
      </w:r>
      <w:proofErr w:type="spellStart"/>
      <w:r w:rsidRPr="000E1253">
        <w:rPr>
          <w:rStyle w:val="DataTypeTok"/>
          <w:sz w:val="21"/>
        </w:rPr>
        <w:t>unsigned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char</w:t>
      </w:r>
      <w:proofErr w:type="spellEnd"/>
      <w:r w:rsidRPr="000E1253">
        <w:rPr>
          <w:rStyle w:val="OperatorTok"/>
          <w:sz w:val="21"/>
        </w:rPr>
        <w:t>)</w:t>
      </w:r>
      <w:proofErr w:type="spellStart"/>
      <w:r w:rsidRPr="000E1253">
        <w:rPr>
          <w:rStyle w:val="NormalTok"/>
          <w:sz w:val="21"/>
        </w:rPr>
        <w:t>str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для запроса пользователя на продолжение работы</w:t>
      </w:r>
      <w:r w:rsidRPr="000E1253">
        <w:br/>
      </w:r>
      <w:proofErr w:type="spellStart"/>
      <w:r w:rsidRPr="000E1253">
        <w:rPr>
          <w:rStyle w:val="DataTypeTok"/>
          <w:sz w:val="21"/>
        </w:rPr>
        <w:t>bool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ask_user_continue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char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input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INPUT_SIZE</w:t>
      </w:r>
      <w:r w:rsidRPr="000E1253">
        <w:rPr>
          <w:rStyle w:val="OperatorTok"/>
          <w:sz w:val="21"/>
        </w:rPr>
        <w:t>];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bool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valid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false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do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"Хотите продолжить? (да/нет): 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Считываем строку ввода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scanf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%9s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input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1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r w:rsidRPr="000E1253">
        <w:rPr>
          <w:rStyle w:val="CommentTok"/>
          <w:sz w:val="21"/>
        </w:rPr>
        <w:t>// Если произошла ошибка ввода, очищаем буфер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getchar</w:t>
      </w:r>
      <w:proofErr w:type="spellEnd"/>
      <w:r w:rsidRPr="000E1253">
        <w:rPr>
          <w:rStyle w:val="OperatorTok"/>
          <w:sz w:val="21"/>
        </w:rPr>
        <w:t>()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!=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CharTok"/>
          <w:sz w:val="21"/>
        </w:rPr>
        <w:t>'</w:t>
      </w:r>
      <w:r w:rsidRPr="000E1253">
        <w:rPr>
          <w:rStyle w:val="SpecialCharTok"/>
          <w:sz w:val="21"/>
        </w:rPr>
        <w:t>\n</w:t>
      </w:r>
      <w:r w:rsidRPr="000E1253">
        <w:rPr>
          <w:rStyle w:val="CharTok"/>
          <w:sz w:val="21"/>
        </w:rPr>
        <w:t>'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continue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Преобразуем строку в нижний регистр для корректного сравнения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to_lower_str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input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CommentTok"/>
          <w:sz w:val="21"/>
        </w:rPr>
        <w:t>// Сравниваем введённое значение с допустимыми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strcmp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input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"да"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true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strcmp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input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"нет"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false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r w:rsidRPr="000E1253">
        <w:rPr>
          <w:rStyle w:val="OperatorTok"/>
          <w:sz w:val="21"/>
        </w:rPr>
        <w:t>}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else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"Некорректный ввод. Пожалуйста, введите 'да' или 'нет'.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    </w:t>
      </w:r>
      <w:proofErr w:type="spellStart"/>
      <w:r w:rsidRPr="000E1253">
        <w:rPr>
          <w:rStyle w:val="NormalTok"/>
          <w:sz w:val="21"/>
        </w:rPr>
        <w:t>valid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false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  </w:t>
      </w:r>
      <w:proofErr w:type="gramStart"/>
      <w:r w:rsidRPr="000E1253">
        <w:rPr>
          <w:rStyle w:val="NormalTok"/>
          <w:sz w:val="21"/>
        </w:rPr>
        <w:t xml:space="preserve">  </w:t>
      </w:r>
      <w:r w:rsidRPr="000E1253">
        <w:rPr>
          <w:rStyle w:val="OperatorTok"/>
          <w:sz w:val="21"/>
        </w:rPr>
        <w:t>}</w:t>
      </w:r>
      <w:proofErr w:type="gramEnd"/>
      <w:r w:rsidRPr="000E1253">
        <w:br/>
      </w:r>
      <w:r w:rsidRPr="000E1253">
        <w:rPr>
          <w:rStyle w:val="NormalTok"/>
          <w:sz w:val="21"/>
        </w:rPr>
        <w:t xml:space="preserve">  </w:t>
      </w:r>
      <w:proofErr w:type="gramStart"/>
      <w:r w:rsidRPr="000E1253">
        <w:rPr>
          <w:rStyle w:val="NormalTok"/>
          <w:sz w:val="21"/>
        </w:rPr>
        <w:t xml:space="preserve">  </w:t>
      </w:r>
      <w:r w:rsidRPr="000E1253">
        <w:rPr>
          <w:rStyle w:val="OperatorTok"/>
          <w:sz w:val="21"/>
        </w:rPr>
        <w:t>}</w:t>
      </w:r>
      <w:proofErr w:type="gram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NormalTok"/>
          <w:sz w:val="21"/>
        </w:rPr>
        <w:t xml:space="preserve"> </w:t>
      </w:r>
      <w:proofErr w:type="gramStart"/>
      <w:r w:rsidRPr="000E1253">
        <w:rPr>
          <w:rStyle w:val="OperatorTok"/>
          <w:sz w:val="21"/>
        </w:rPr>
        <w:t>(!</w:t>
      </w:r>
      <w:proofErr w:type="spellStart"/>
      <w:r w:rsidRPr="000E1253">
        <w:rPr>
          <w:rStyle w:val="NormalTok"/>
          <w:sz w:val="21"/>
        </w:rPr>
        <w:t>valid</w:t>
      </w:r>
      <w:proofErr w:type="spellEnd"/>
      <w:proofErr w:type="gram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false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OperatorTok"/>
          <w:sz w:val="21"/>
        </w:rPr>
        <w:t>}</w:t>
      </w:r>
    </w:p>
    <w:p w14:paraId="0C40CCAF" w14:textId="77777777" w:rsidR="000E1253" w:rsidRDefault="000E1253">
      <w:pPr>
        <w:pStyle w:val="Heading2"/>
      </w:pPr>
      <w:bookmarkStart w:id="38" w:name="_Toc195570149"/>
      <w:bookmarkStart w:id="39" w:name="модуль-вывода-и-сохранения-данных"/>
      <w:bookmarkEnd w:id="33"/>
      <w:bookmarkEnd w:id="37"/>
      <w:r>
        <w:lastRenderedPageBreak/>
        <w:t>Модуль вывода и сохранения данных</w:t>
      </w:r>
      <w:bookmarkEnd w:id="38"/>
    </w:p>
    <w:p w14:paraId="2CF91FD4" w14:textId="77777777" w:rsidR="000E1253" w:rsidRDefault="000E1253">
      <w:pPr>
        <w:pStyle w:val="Heading3"/>
      </w:pPr>
      <w:bookmarkStart w:id="40" w:name="_Toc195570150"/>
      <w:bookmarkStart w:id="41" w:name="файл-output.h"/>
      <w:r>
        <w:t xml:space="preserve">Файл: </w:t>
      </w:r>
      <w:proofErr w:type="spellStart"/>
      <w:r>
        <w:rPr>
          <w:rStyle w:val="VerbatimChar"/>
        </w:rPr>
        <w:t>output.h</w:t>
      </w:r>
      <w:bookmarkEnd w:id="40"/>
      <w:proofErr w:type="spellEnd"/>
    </w:p>
    <w:p w14:paraId="6C46E214" w14:textId="77777777" w:rsidR="000E1253" w:rsidRDefault="000E1253" w:rsidP="000E1253">
      <w:pPr>
        <w:pStyle w:val="BodyText"/>
      </w:pPr>
      <w:r>
        <w:t>Назначение: Заголовочный файл, объявляющий функции для вывода и сохранения результатов.</w:t>
      </w:r>
    </w:p>
    <w:p w14:paraId="765BFFD7" w14:textId="77777777" w:rsidR="000E1253" w:rsidRPr="005C1CCA" w:rsidRDefault="000E1253">
      <w:pPr>
        <w:pStyle w:val="SourceCode"/>
        <w:rPr>
          <w:lang w:val="en-US"/>
        </w:rPr>
      </w:pPr>
      <w:r w:rsidRPr="005C1CCA">
        <w:rPr>
          <w:rStyle w:val="PreprocessorTok"/>
          <w:sz w:val="21"/>
          <w:lang w:val="en-US"/>
        </w:rPr>
        <w:t>#ifndef OUTPUT_H</w:t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>#define OUTPUT_H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print_</w:t>
      </w:r>
      <w:proofErr w:type="gramStart"/>
      <w:r w:rsidRPr="005C1CCA">
        <w:rPr>
          <w:rStyle w:val="NormalTok"/>
          <w:sz w:val="21"/>
          <w:lang w:val="en-US"/>
        </w:rPr>
        <w:t>banner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forming_</w:t>
      </w:r>
      <w:proofErr w:type="gramStart"/>
      <w:r w:rsidRPr="005C1CCA">
        <w:rPr>
          <w:rStyle w:val="NormalTok"/>
          <w:sz w:val="21"/>
          <w:lang w:val="en-US"/>
        </w:rPr>
        <w:t>table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rStyle w:val="DataTypeTok"/>
          <w:sz w:val="21"/>
          <w:lang w:val="en-US"/>
        </w:rPr>
        <w:t>void</w:t>
      </w:r>
      <w:r w:rsidRPr="005C1CCA">
        <w:rPr>
          <w:rStyle w:val="NormalTok"/>
          <w:sz w:val="21"/>
          <w:lang w:val="en-US"/>
        </w:rPr>
        <w:t xml:space="preserve"> </w:t>
      </w:r>
      <w:proofErr w:type="spellStart"/>
      <w:r w:rsidRPr="005C1CCA">
        <w:rPr>
          <w:rStyle w:val="NormalTok"/>
          <w:sz w:val="21"/>
          <w:lang w:val="en-US"/>
        </w:rPr>
        <w:t>output_in_</w:t>
      </w:r>
      <w:proofErr w:type="gramStart"/>
      <w:r w:rsidRPr="005C1CCA">
        <w:rPr>
          <w:rStyle w:val="NormalTok"/>
          <w:sz w:val="21"/>
          <w:lang w:val="en-US"/>
        </w:rPr>
        <w:t>file</w:t>
      </w:r>
      <w:proofErr w:type="spellEnd"/>
      <w:r w:rsidRPr="005C1CCA">
        <w:rPr>
          <w:rStyle w:val="OperatorTok"/>
          <w:sz w:val="21"/>
          <w:lang w:val="en-US"/>
        </w:rPr>
        <w:t>(</w:t>
      </w:r>
      <w:proofErr w:type="gramEnd"/>
      <w:r w:rsidRPr="005C1CCA">
        <w:rPr>
          <w:rStyle w:val="DataTypeTok"/>
          <w:sz w:val="21"/>
          <w:lang w:val="en-US"/>
        </w:rPr>
        <w:t>int</w:t>
      </w:r>
      <w:r w:rsidRPr="005C1CCA">
        <w:rPr>
          <w:rStyle w:val="NormalTok"/>
          <w:sz w:val="21"/>
          <w:lang w:val="en-US"/>
        </w:rPr>
        <w:t xml:space="preserve"> n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r w:rsidRPr="005C1CCA">
        <w:rPr>
          <w:rStyle w:val="NormalTok"/>
          <w:sz w:val="21"/>
          <w:lang w:val="en-US"/>
        </w:rPr>
        <w:t>t</w:t>
      </w:r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Uvx</w:t>
      </w:r>
      <w:proofErr w:type="spellEnd"/>
      <w:r w:rsidRPr="005C1CCA">
        <w:rPr>
          <w:rStyle w:val="OperatorTok"/>
          <w:sz w:val="21"/>
          <w:lang w:val="en-US"/>
        </w:rPr>
        <w:t>,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DataTypeTok"/>
          <w:sz w:val="21"/>
          <w:lang w:val="en-US"/>
        </w:rPr>
        <w:t>float</w:t>
      </w:r>
      <w:r w:rsidRPr="005C1CCA">
        <w:rPr>
          <w:rStyle w:val="NormalTok"/>
          <w:sz w:val="21"/>
          <w:lang w:val="en-US"/>
        </w:rPr>
        <w:t xml:space="preserve"> </w:t>
      </w:r>
      <w:r w:rsidRPr="005C1CCA">
        <w:rPr>
          <w:rStyle w:val="OperatorTok"/>
          <w:sz w:val="21"/>
          <w:lang w:val="en-US"/>
        </w:rPr>
        <w:t>*</w:t>
      </w:r>
      <w:proofErr w:type="spellStart"/>
      <w:r w:rsidRPr="005C1CCA">
        <w:rPr>
          <w:rStyle w:val="NormalTok"/>
          <w:sz w:val="21"/>
          <w:lang w:val="en-US"/>
        </w:rPr>
        <w:t>Uvix</w:t>
      </w:r>
      <w:proofErr w:type="spellEnd"/>
      <w:r w:rsidRPr="005C1CCA">
        <w:rPr>
          <w:rStyle w:val="OperatorTok"/>
          <w:sz w:val="21"/>
          <w:lang w:val="en-US"/>
        </w:rPr>
        <w:t>);</w:t>
      </w:r>
      <w:r w:rsidRPr="005C1CCA">
        <w:rPr>
          <w:lang w:val="en-US"/>
        </w:rPr>
        <w:br/>
      </w:r>
      <w:r w:rsidRPr="005C1CCA">
        <w:rPr>
          <w:lang w:val="en-US"/>
        </w:rPr>
        <w:br/>
      </w:r>
      <w:r w:rsidRPr="005C1CCA">
        <w:rPr>
          <w:rStyle w:val="PreprocessorTok"/>
          <w:sz w:val="21"/>
          <w:lang w:val="en-US"/>
        </w:rPr>
        <w:t xml:space="preserve">#endif </w:t>
      </w:r>
      <w:r w:rsidRPr="005C1CCA">
        <w:rPr>
          <w:rStyle w:val="CommentTok"/>
          <w:sz w:val="21"/>
          <w:lang w:val="en-US"/>
        </w:rPr>
        <w:t>// BANNER_H</w:t>
      </w:r>
    </w:p>
    <w:p w14:paraId="4272CE92" w14:textId="77777777" w:rsidR="000E1253" w:rsidRDefault="000E1253">
      <w:pPr>
        <w:pStyle w:val="Heading3"/>
      </w:pPr>
      <w:bookmarkStart w:id="42" w:name="_Toc195570151"/>
      <w:bookmarkStart w:id="43" w:name="файл-input.c-1"/>
      <w:bookmarkEnd w:id="41"/>
      <w:r>
        <w:t xml:space="preserve">Файл: </w:t>
      </w:r>
      <w:proofErr w:type="spellStart"/>
      <w:r>
        <w:rPr>
          <w:rStyle w:val="VerbatimChar"/>
        </w:rPr>
        <w:t>input.c</w:t>
      </w:r>
      <w:bookmarkEnd w:id="42"/>
      <w:proofErr w:type="spellEnd"/>
    </w:p>
    <w:p w14:paraId="496B8D6E" w14:textId="77777777" w:rsidR="000E1253" w:rsidRDefault="000E1253" w:rsidP="000E1253">
      <w:pPr>
        <w:pStyle w:val="BodyText"/>
      </w:pPr>
      <w:r>
        <w:t>Назначение: Реализация функций для вывода заставки, вывода таблицы данных и сохранения массивов в файлы.</w:t>
      </w:r>
    </w:p>
    <w:p w14:paraId="3E1D9F5C" w14:textId="77777777" w:rsidR="000E1253" w:rsidRPr="000E1253" w:rsidRDefault="000E1253">
      <w:pPr>
        <w:pStyle w:val="SourceCode"/>
      </w:pP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&lt;</w:t>
      </w:r>
      <w:proofErr w:type="spellStart"/>
      <w:r w:rsidRPr="000E1253">
        <w:rPr>
          <w:rStyle w:val="ImportTok"/>
          <w:sz w:val="21"/>
        </w:rPr>
        <w:t>stdio.h</w:t>
      </w:r>
      <w:proofErr w:type="spellEnd"/>
      <w:r w:rsidRPr="000E1253">
        <w:rPr>
          <w:rStyle w:val="ImportTok"/>
          <w:sz w:val="21"/>
        </w:rPr>
        <w:t>&gt;</w:t>
      </w:r>
      <w:r w:rsidRPr="000E1253">
        <w:br/>
      </w:r>
      <w:r w:rsidRPr="000E1253">
        <w:rPr>
          <w:rStyle w:val="PreprocessorTok"/>
          <w:sz w:val="21"/>
        </w:rPr>
        <w:t xml:space="preserve">#include </w:t>
      </w:r>
      <w:r w:rsidRPr="000E1253">
        <w:rPr>
          <w:rStyle w:val="ImportTok"/>
          <w:sz w:val="21"/>
        </w:rPr>
        <w:t>"</w:t>
      </w:r>
      <w:proofErr w:type="spellStart"/>
      <w:r w:rsidRPr="000E1253">
        <w:rPr>
          <w:rStyle w:val="ImportTok"/>
          <w:sz w:val="21"/>
        </w:rPr>
        <w:t>output.h</w:t>
      </w:r>
      <w:proofErr w:type="spellEnd"/>
      <w:r w:rsidRPr="000E1253">
        <w:rPr>
          <w:rStyle w:val="ImportTok"/>
          <w:sz w:val="21"/>
        </w:rPr>
        <w:t>"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вывода заставки из файла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print_banner</w:t>
      </w:r>
      <w:proofErr w:type="spellEnd"/>
      <w:r w:rsidRPr="000E1253">
        <w:rPr>
          <w:rStyle w:val="OperatorTok"/>
          <w:sz w:val="21"/>
        </w:rPr>
        <w:t>()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DataTypeTok"/>
          <w:sz w:val="21"/>
        </w:rPr>
        <w:t>FILE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fp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fopen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proofErr w:type="spellStart"/>
      <w:r w:rsidRPr="000E1253">
        <w:rPr>
          <w:rStyle w:val="StringTok"/>
          <w:sz w:val="21"/>
        </w:rPr>
        <w:t>data</w:t>
      </w:r>
      <w:proofErr w:type="spellEnd"/>
      <w:r w:rsidRPr="000E1253">
        <w:rPr>
          <w:rStyle w:val="StringTok"/>
          <w:sz w:val="21"/>
        </w:rPr>
        <w:t>/zast.txt"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"r"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if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(!</w:t>
      </w:r>
      <w:proofErr w:type="spellStart"/>
      <w:r w:rsidRPr="000E1253">
        <w:rPr>
          <w:rStyle w:val="NormalTok"/>
          <w:sz w:val="21"/>
        </w:rPr>
        <w:t>fp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perror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"Не удалось открыть файл заставки"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ControlFlowTok"/>
          <w:sz w:val="21"/>
        </w:rPr>
        <w:t>return</w:t>
      </w:r>
      <w:proofErr w:type="spellEnd"/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DataTypeTok"/>
          <w:sz w:val="21"/>
        </w:rPr>
        <w:t>char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line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DecValTok"/>
          <w:sz w:val="21"/>
        </w:rPr>
        <w:t>256</w:t>
      </w:r>
      <w:r w:rsidRPr="000E1253">
        <w:rPr>
          <w:rStyle w:val="OperatorTok"/>
          <w:sz w:val="21"/>
        </w:rPr>
        <w:t>];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while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fgets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line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KeywordTok"/>
          <w:sz w:val="21"/>
        </w:rPr>
        <w:t>sizeof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line</w:t>
      </w:r>
      <w:proofErr w:type="spellEnd"/>
      <w:r w:rsidRPr="000E1253">
        <w:rPr>
          <w:rStyle w:val="OperatorTok"/>
          <w:sz w:val="21"/>
        </w:rPr>
        <w:t>),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fp</w:t>
      </w:r>
      <w:proofErr w:type="spellEnd"/>
      <w:r w:rsidRPr="000E1253">
        <w:rPr>
          <w:rStyle w:val="OperatorTok"/>
          <w:sz w:val="21"/>
        </w:rPr>
        <w:t>))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%s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line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fclose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NormalTok"/>
          <w:sz w:val="21"/>
        </w:rPr>
        <w:t>fp</w:t>
      </w:r>
      <w:proofErr w:type="spellEnd"/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вывода данных в виде таблицы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forming_table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 xml:space="preserve"> №   t      </w:t>
      </w:r>
      <w:proofErr w:type="spellStart"/>
      <w:r w:rsidRPr="000E1253">
        <w:rPr>
          <w:rStyle w:val="StringTok"/>
          <w:sz w:val="21"/>
        </w:rPr>
        <w:t>Uvx</w:t>
      </w:r>
      <w:proofErr w:type="spellEnd"/>
      <w:r w:rsidRPr="000E1253">
        <w:rPr>
          <w:rStyle w:val="StringTok"/>
          <w:sz w:val="21"/>
        </w:rPr>
        <w:t xml:space="preserve">     </w:t>
      </w:r>
      <w:proofErr w:type="spellStart"/>
      <w:r w:rsidRPr="000E1253">
        <w:rPr>
          <w:rStyle w:val="StringTok"/>
          <w:sz w:val="21"/>
        </w:rPr>
        <w:t>Uvix</w:t>
      </w:r>
      <w:proofErr w:type="spellEnd"/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 xml:space="preserve">" </w:t>
      </w:r>
      <w:r w:rsidRPr="000E1253">
        <w:rPr>
          <w:rStyle w:val="SpecialCharTok"/>
          <w:sz w:val="21"/>
        </w:rPr>
        <w:t>%3d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br/>
      </w:r>
      <w:r w:rsidRPr="000E1253">
        <w:rPr>
          <w:rStyle w:val="CommentTok"/>
          <w:sz w:val="21"/>
        </w:rPr>
        <w:t>// Функция для записи данных в файл</w:t>
      </w:r>
      <w:r w:rsidRPr="000E1253">
        <w:br/>
      </w:r>
      <w:proofErr w:type="spellStart"/>
      <w:r w:rsidRPr="000E1253">
        <w:rPr>
          <w:rStyle w:val="DataTypeTok"/>
          <w:sz w:val="21"/>
        </w:rPr>
        <w:t>void</w:t>
      </w:r>
      <w:proofErr w:type="spellEnd"/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output_in_file</w:t>
      </w:r>
      <w:proofErr w:type="spellEnd"/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t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DataTypeTok"/>
          <w:sz w:val="21"/>
        </w:rPr>
        <w:t>float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DataTypeTok"/>
          <w:sz w:val="21"/>
        </w:rPr>
        <w:t>FILE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f1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f2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*</w:t>
      </w:r>
      <w:r w:rsidRPr="000E1253">
        <w:rPr>
          <w:rStyle w:val="NormalTok"/>
          <w:sz w:val="21"/>
        </w:rPr>
        <w:t>f3</w:t>
      </w:r>
      <w:r w:rsidRPr="000E1253">
        <w:rPr>
          <w:rStyle w:val="OperatorTok"/>
          <w:sz w:val="21"/>
        </w:rPr>
        <w:t>;</w:t>
      </w:r>
      <w:r w:rsidRPr="000E1253">
        <w:br/>
      </w:r>
      <w:r w:rsidRPr="000E1253">
        <w:rPr>
          <w:rStyle w:val="NormalTok"/>
          <w:sz w:val="21"/>
        </w:rPr>
        <w:t xml:space="preserve">    f1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fopen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proofErr w:type="spellStart"/>
      <w:r w:rsidRPr="000E1253">
        <w:rPr>
          <w:rStyle w:val="StringTok"/>
          <w:sz w:val="21"/>
        </w:rPr>
        <w:t>data</w:t>
      </w:r>
      <w:proofErr w:type="spellEnd"/>
      <w:r w:rsidRPr="000E1253">
        <w:rPr>
          <w:rStyle w:val="StringTok"/>
          <w:sz w:val="21"/>
        </w:rPr>
        <w:t>/array_t.txt"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"w"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f2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fopen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proofErr w:type="spellStart"/>
      <w:r w:rsidRPr="000E1253">
        <w:rPr>
          <w:rStyle w:val="StringTok"/>
          <w:sz w:val="21"/>
        </w:rPr>
        <w:t>data</w:t>
      </w:r>
      <w:proofErr w:type="spellEnd"/>
      <w:r w:rsidRPr="000E1253">
        <w:rPr>
          <w:rStyle w:val="StringTok"/>
          <w:sz w:val="21"/>
        </w:rPr>
        <w:t>/array_Uvx.txt"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"w"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f3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fopen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</w:t>
      </w:r>
      <w:proofErr w:type="spellStart"/>
      <w:r w:rsidRPr="000E1253">
        <w:rPr>
          <w:rStyle w:val="StringTok"/>
          <w:sz w:val="21"/>
        </w:rPr>
        <w:t>data</w:t>
      </w:r>
      <w:proofErr w:type="spellEnd"/>
      <w:r w:rsidRPr="000E1253">
        <w:rPr>
          <w:rStyle w:val="StringTok"/>
          <w:sz w:val="21"/>
        </w:rPr>
        <w:t>/array_Uvix.txt"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"w"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trolFlowTok"/>
          <w:sz w:val="21"/>
        </w:rPr>
        <w:t>for</w:t>
      </w:r>
      <w:proofErr w:type="spellEnd"/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(</w:t>
      </w:r>
      <w:proofErr w:type="spellStart"/>
      <w:r w:rsidRPr="000E1253">
        <w:rPr>
          <w:rStyle w:val="DataTypeTok"/>
          <w:sz w:val="21"/>
        </w:rPr>
        <w:t>int</w:t>
      </w:r>
      <w:proofErr w:type="spellEnd"/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=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DecValTok"/>
          <w:sz w:val="21"/>
        </w:rPr>
        <w:t>0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 </w:t>
      </w:r>
      <w:r w:rsidRPr="000E1253">
        <w:rPr>
          <w:rStyle w:val="OperatorTok"/>
          <w:sz w:val="21"/>
        </w:rPr>
        <w:t>&lt;</w:t>
      </w:r>
      <w:r w:rsidRPr="000E1253">
        <w:rPr>
          <w:rStyle w:val="NormalTok"/>
          <w:sz w:val="21"/>
        </w:rPr>
        <w:t xml:space="preserve"> n</w:t>
      </w:r>
      <w:r w:rsidRPr="000E1253">
        <w:rPr>
          <w:rStyle w:val="OperatorTok"/>
          <w:sz w:val="21"/>
        </w:rPr>
        <w:t>;</w:t>
      </w:r>
      <w:r w:rsidRPr="000E1253">
        <w:rPr>
          <w:rStyle w:val="NormalTok"/>
          <w:sz w:val="21"/>
        </w:rPr>
        <w:t xml:space="preserve"> i</w:t>
      </w:r>
      <w:r w:rsidRPr="000E1253">
        <w:rPr>
          <w:rStyle w:val="OperatorTok"/>
          <w:sz w:val="21"/>
        </w:rPr>
        <w:t>++)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OperatorTok"/>
          <w:sz w:val="21"/>
        </w:rPr>
        <w:t>{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fprintf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f1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t</w:t>
      </w:r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    </w:t>
      </w:r>
      <w:proofErr w:type="spellStart"/>
      <w:r w:rsidRPr="000E1253">
        <w:rPr>
          <w:rStyle w:val="NormalTok"/>
          <w:sz w:val="21"/>
        </w:rPr>
        <w:t>fprintf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f2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lastRenderedPageBreak/>
        <w:t xml:space="preserve">        </w:t>
      </w:r>
      <w:proofErr w:type="spellStart"/>
      <w:r w:rsidRPr="000E1253">
        <w:rPr>
          <w:rStyle w:val="NormalTok"/>
          <w:sz w:val="21"/>
        </w:rPr>
        <w:t>fprintf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f3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r w:rsidRPr="000E1253">
        <w:rPr>
          <w:rStyle w:val="StringTok"/>
          <w:sz w:val="21"/>
        </w:rPr>
        <w:t>"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 xml:space="preserve"> </w:t>
      </w:r>
      <w:r w:rsidRPr="000E1253">
        <w:rPr>
          <w:rStyle w:val="SpecialCharTok"/>
          <w:sz w:val="21"/>
        </w:rPr>
        <w:t>%6.3f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,</w:t>
      </w:r>
      <w:r w:rsidRPr="000E1253">
        <w:rPr>
          <w:rStyle w:val="NormalTok"/>
          <w:sz w:val="21"/>
        </w:rPr>
        <w:t xml:space="preserve"> </w:t>
      </w:r>
      <w:proofErr w:type="spellStart"/>
      <w:r w:rsidRPr="000E1253">
        <w:rPr>
          <w:rStyle w:val="NormalTok"/>
          <w:sz w:val="21"/>
        </w:rPr>
        <w:t>Uvix</w:t>
      </w:r>
      <w:proofErr w:type="spellEnd"/>
      <w:r w:rsidRPr="000E1253">
        <w:rPr>
          <w:rStyle w:val="OperatorTok"/>
          <w:sz w:val="21"/>
        </w:rPr>
        <w:t>[</w:t>
      </w:r>
      <w:r w:rsidRPr="000E1253">
        <w:rPr>
          <w:rStyle w:val="NormalTok"/>
          <w:sz w:val="21"/>
        </w:rPr>
        <w:t>i</w:t>
      </w:r>
      <w:r w:rsidRPr="000E1253">
        <w:rPr>
          <w:rStyle w:val="Operator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OperatorTok"/>
          <w:sz w:val="21"/>
        </w:rPr>
        <w:t>}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printf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StringTok"/>
          <w:sz w:val="21"/>
        </w:rPr>
        <w:t>"Запись данных в файлы произведена успешно</w:t>
      </w:r>
      <w:r w:rsidRPr="000E1253">
        <w:rPr>
          <w:rStyle w:val="SpecialCharTok"/>
          <w:sz w:val="21"/>
        </w:rPr>
        <w:t>\n</w:t>
      </w:r>
      <w:r w:rsidRPr="000E1253">
        <w:rPr>
          <w:rStyle w:val="StringTok"/>
          <w:sz w:val="21"/>
        </w:rPr>
        <w:t>"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fclose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f1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fclose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f2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NormalTok"/>
          <w:sz w:val="21"/>
        </w:rPr>
        <w:t>fclose</w:t>
      </w:r>
      <w:proofErr w:type="spellEnd"/>
      <w:r w:rsidRPr="000E1253">
        <w:rPr>
          <w:rStyle w:val="OperatorTok"/>
          <w:sz w:val="21"/>
        </w:rPr>
        <w:t>(</w:t>
      </w:r>
      <w:r w:rsidRPr="000E1253">
        <w:rPr>
          <w:rStyle w:val="NormalTok"/>
          <w:sz w:val="21"/>
        </w:rPr>
        <w:t>f3</w:t>
      </w:r>
      <w:r w:rsidRPr="000E1253">
        <w:rPr>
          <w:rStyle w:val="OperatorTok"/>
          <w:sz w:val="21"/>
        </w:rPr>
        <w:t>);</w:t>
      </w:r>
      <w:r w:rsidRPr="000E1253">
        <w:br/>
      </w:r>
      <w:r w:rsidRPr="000E1253">
        <w:rPr>
          <w:rStyle w:val="OperatorTok"/>
          <w:sz w:val="21"/>
        </w:rPr>
        <w:t>}</w:t>
      </w:r>
    </w:p>
    <w:p w14:paraId="11776391" w14:textId="77777777" w:rsidR="000E1253" w:rsidRDefault="000E1253">
      <w:pPr>
        <w:pStyle w:val="Heading1"/>
      </w:pPr>
      <w:bookmarkStart w:id="44" w:name="_Toc195570152"/>
      <w:bookmarkStart w:id="45" w:name="графики-обработка-полученных-результатов"/>
      <w:bookmarkEnd w:id="15"/>
      <w:bookmarkEnd w:id="39"/>
      <w:bookmarkEnd w:id="43"/>
      <w:r>
        <w:lastRenderedPageBreak/>
        <w:t>Графики (обработка полученных результатов)</w:t>
      </w:r>
      <w:bookmarkEnd w:id="44"/>
    </w:p>
    <w:p w14:paraId="2C336EAB" w14:textId="77777777" w:rsidR="000E1253" w:rsidRDefault="000E1253" w:rsidP="000E1253">
      <w:pPr>
        <w:pStyle w:val="BodyText"/>
      </w:pPr>
      <w:r>
        <w:t>Графики, полученные в результате обработки данных, представлены ниже. Первый график отображает входной сигнал, второй — выходной сигнал. Оба графика построены на основе данных, рассчитанных программой на языке C. Форма графиков соответствует ожидаемой: входной сигнал имеет трапецеидальную форму, выходной сигнал — прямоугольную с плато. Полученные результаты подтверждают корректность работы программы и соответствие расчетов теоретическим ожиданиям.</w:t>
      </w:r>
    </w:p>
    <w:p w14:paraId="1FB76DEC" w14:textId="77777777" w:rsidR="005C1CCA" w:rsidRPr="005C1CCA" w:rsidRDefault="000E1253" w:rsidP="005C1CCA">
      <w:pPr>
        <w:pStyle w:val="CaptionedFigure"/>
        <w:jc w:val="left"/>
        <w:rPr>
          <w:lang w:val="ru-RU"/>
        </w:rPr>
      </w:pPr>
      <w:r w:rsidRPr="000E1253">
        <w:rPr>
          <w:rStyle w:val="NormalTok"/>
          <w:sz w:val="21"/>
        </w:rPr>
        <w:t xml:space="preserve"> --&gt;    </w:t>
      </w:r>
      <w:r w:rsidRPr="000E1253">
        <w:rPr>
          <w:rStyle w:val="CommentTok"/>
          <w:sz w:val="21"/>
        </w:rPr>
        <w:t>/* Считывание данных из файлов, записанных программой, написанной на C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read_list</w:t>
      </w:r>
      <w:r w:rsidRPr="000E1253">
        <w:rPr>
          <w:rStyle w:val="NormalTok"/>
          <w:sz w:val="21"/>
        </w:rPr>
        <w:t>(</w:t>
      </w:r>
      <w:r w:rsidRPr="000E1253">
        <w:rPr>
          <w:rStyle w:val="StringTok"/>
          <w:sz w:val="21"/>
        </w:rPr>
        <w:t>"../data/array_t.txt"</w:t>
      </w:r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Uvx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read_list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StringTok"/>
          <w:sz w:val="21"/>
        </w:rPr>
        <w:t>"../</w:t>
      </w:r>
      <w:proofErr w:type="spellStart"/>
      <w:r w:rsidRPr="000E1253">
        <w:rPr>
          <w:rStyle w:val="StringTok"/>
          <w:sz w:val="21"/>
        </w:rPr>
        <w:t>data</w:t>
      </w:r>
      <w:proofErr w:type="spellEnd"/>
      <w:r w:rsidRPr="000E1253">
        <w:rPr>
          <w:rStyle w:val="StringTok"/>
          <w:sz w:val="21"/>
        </w:rPr>
        <w:t>/array_Uvx.txt"</w:t>
      </w:r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proofErr w:type="spellStart"/>
      <w:r w:rsidRPr="000E1253">
        <w:rPr>
          <w:rStyle w:val="ConstantTok"/>
          <w:sz w:val="21"/>
        </w:rPr>
        <w:t>Uvix</w:t>
      </w:r>
      <w:r w:rsidRPr="000E1253">
        <w:rPr>
          <w:rStyle w:val="NormalTok"/>
          <w:sz w:val="21"/>
        </w:rPr>
        <w:t>:</w:t>
      </w:r>
      <w:r w:rsidRPr="000E1253">
        <w:rPr>
          <w:rStyle w:val="FunctionTok"/>
          <w:sz w:val="21"/>
        </w:rPr>
        <w:t>read_list</w:t>
      </w:r>
      <w:proofErr w:type="spellEnd"/>
      <w:r w:rsidRPr="000E1253">
        <w:rPr>
          <w:rStyle w:val="NormalTok"/>
          <w:sz w:val="21"/>
        </w:rPr>
        <w:t>(</w:t>
      </w:r>
      <w:r w:rsidRPr="000E1253">
        <w:rPr>
          <w:rStyle w:val="StringTok"/>
          <w:sz w:val="21"/>
        </w:rPr>
        <w:t>"../data/array_Uvix.txt"</w:t>
      </w:r>
      <w:r w:rsidRPr="000E1253">
        <w:rPr>
          <w:rStyle w:val="NormalTok"/>
          <w:sz w:val="21"/>
        </w:rPr>
        <w:t>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mmentTok"/>
          <w:sz w:val="21"/>
        </w:rPr>
        <w:t xml:space="preserve">/* </w:t>
      </w:r>
      <w:proofErr w:type="spellStart"/>
      <w:r w:rsidRPr="000E1253">
        <w:rPr>
          <w:rStyle w:val="CommentTok"/>
          <w:sz w:val="21"/>
        </w:rPr>
        <w:t>Построение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по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этим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данным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графиков</w:t>
      </w:r>
      <w:proofErr w:type="spellEnd"/>
      <w:r w:rsidRPr="000E1253">
        <w:rPr>
          <w:rStyle w:val="CommentTok"/>
          <w:sz w:val="21"/>
        </w:rPr>
        <w:t xml:space="preserve"> </w:t>
      </w:r>
      <w:proofErr w:type="spellStart"/>
      <w:r w:rsidRPr="000E1253">
        <w:rPr>
          <w:rStyle w:val="CommentTok"/>
          <w:sz w:val="21"/>
        </w:rPr>
        <w:t>функций</w:t>
      </w:r>
      <w:proofErr w:type="spellEnd"/>
      <w:r w:rsidRPr="000E1253">
        <w:rPr>
          <w:rStyle w:val="CommentTok"/>
          <w:sz w:val="21"/>
        </w:rPr>
        <w:t xml:space="preserve"> */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wxplot2d</w:t>
      </w:r>
      <w:r w:rsidRPr="000E1253">
        <w:rPr>
          <w:rStyle w:val="NormalTok"/>
          <w:sz w:val="21"/>
        </w:rPr>
        <w:t>([[</w:t>
      </w:r>
      <w:r w:rsidRPr="000E1253">
        <w:rPr>
          <w:rStyle w:val="DocumentationTok"/>
          <w:sz w:val="21"/>
        </w:rPr>
        <w:t>'</w:t>
      </w:r>
      <w:r w:rsidRPr="000E1253">
        <w:rPr>
          <w:rStyle w:val="ConstantTok"/>
          <w:sz w:val="21"/>
        </w:rPr>
        <w:t>discrete</w:t>
      </w:r>
      <w:r w:rsidRPr="000E1253">
        <w:rPr>
          <w:rStyle w:val="NormalTok"/>
          <w:sz w:val="21"/>
        </w:rPr>
        <w:t xml:space="preserve">,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]], [</w:t>
      </w:r>
      <w:proofErr w:type="spellStart"/>
      <w:r w:rsidRPr="000E1253">
        <w:rPr>
          <w:rStyle w:val="ConstantTok"/>
          <w:sz w:val="21"/>
        </w:rPr>
        <w:t>gnuplot_preamble</w:t>
      </w:r>
      <w:proofErr w:type="spellEnd"/>
      <w:r w:rsidRPr="000E1253">
        <w:rPr>
          <w:rStyle w:val="NormalTok"/>
          <w:sz w:val="21"/>
        </w:rPr>
        <w:t xml:space="preserve">, </w:t>
      </w:r>
      <w:r w:rsidRPr="000E1253">
        <w:rPr>
          <w:rStyle w:val="StringTok"/>
          <w:sz w:val="21"/>
        </w:rPr>
        <w:t>"set grid;"</w:t>
      </w:r>
      <w:r w:rsidRPr="000E1253">
        <w:rPr>
          <w:rStyle w:val="Normal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 xml:space="preserve">    </w:t>
      </w:r>
      <w:r w:rsidRPr="000E1253">
        <w:rPr>
          <w:rStyle w:val="ConstantTok"/>
          <w:sz w:val="21"/>
        </w:rPr>
        <w:t>wxplot2d</w:t>
      </w:r>
      <w:r w:rsidRPr="000E1253">
        <w:rPr>
          <w:rStyle w:val="NormalTok"/>
          <w:sz w:val="21"/>
        </w:rPr>
        <w:t>([[</w:t>
      </w:r>
      <w:r w:rsidRPr="000E1253">
        <w:rPr>
          <w:rStyle w:val="DocumentationTok"/>
          <w:sz w:val="21"/>
        </w:rPr>
        <w:t>'</w:t>
      </w:r>
      <w:r w:rsidRPr="000E1253">
        <w:rPr>
          <w:rStyle w:val="ConstantTok"/>
          <w:sz w:val="21"/>
        </w:rPr>
        <w:t>discrete</w:t>
      </w:r>
      <w:r w:rsidRPr="000E1253">
        <w:rPr>
          <w:rStyle w:val="NormalTok"/>
          <w:sz w:val="21"/>
        </w:rPr>
        <w:t xml:space="preserve">, 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 xml:space="preserve">, </w:t>
      </w:r>
      <w:proofErr w:type="spellStart"/>
      <w:r w:rsidRPr="000E1253">
        <w:rPr>
          <w:rStyle w:val="ConstantTok"/>
          <w:sz w:val="21"/>
        </w:rPr>
        <w:t>Uvix</w:t>
      </w:r>
      <w:proofErr w:type="spellEnd"/>
      <w:r w:rsidRPr="000E1253">
        <w:rPr>
          <w:rStyle w:val="NormalTok"/>
          <w:sz w:val="21"/>
        </w:rPr>
        <w:t>]], [</w:t>
      </w:r>
      <w:proofErr w:type="spellStart"/>
      <w:r w:rsidRPr="000E1253">
        <w:rPr>
          <w:rStyle w:val="ConstantTok"/>
          <w:sz w:val="21"/>
        </w:rPr>
        <w:t>gnuplot_preamble</w:t>
      </w:r>
      <w:proofErr w:type="spellEnd"/>
      <w:r w:rsidRPr="000E1253">
        <w:rPr>
          <w:rStyle w:val="NormalTok"/>
          <w:sz w:val="21"/>
        </w:rPr>
        <w:t xml:space="preserve">, </w:t>
      </w:r>
      <w:r w:rsidRPr="000E1253">
        <w:rPr>
          <w:rStyle w:val="StringTok"/>
          <w:sz w:val="21"/>
        </w:rPr>
        <w:t>"set grid;"</w:t>
      </w:r>
      <w:r w:rsidRPr="000E1253">
        <w:rPr>
          <w:rStyle w:val="NormalTok"/>
          <w:sz w:val="21"/>
        </w:rPr>
        <w:t>]);</w:t>
      </w:r>
      <w:r w:rsidRPr="000E1253">
        <w:br/>
      </w:r>
      <w:r w:rsidRPr="000E1253">
        <w:rPr>
          <w:rStyle w:val="NormalTok"/>
          <w:sz w:val="21"/>
        </w:rPr>
        <w:t>(</w:t>
      </w:r>
      <w:r w:rsidRPr="000E1253">
        <w:rPr>
          <w:rStyle w:val="ConstantTok"/>
          <w:sz w:val="21"/>
        </w:rPr>
        <w:t>t</w:t>
      </w:r>
      <w:r w:rsidRPr="000E1253">
        <w:rPr>
          <w:rStyle w:val="NormalTok"/>
          <w:sz w:val="21"/>
        </w:rPr>
        <w:t>) [</w:t>
      </w:r>
      <w:r w:rsidRPr="000E1253">
        <w:rPr>
          <w:rStyle w:val="FloatTok"/>
          <w:sz w:val="21"/>
        </w:rPr>
        <w:t>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5.781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5.811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5.841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5.871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5.991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6.081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6.471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6.591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6.681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6.711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6.741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7.282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7.372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7.672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7.882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7.972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8.182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8.242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8.272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8.392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8.572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8.873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8.993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9.083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9.113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9.143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9.173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9.383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9.473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9.593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9.683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9.803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9.833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10.374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10.584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10.884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10.974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11.124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11.154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11.184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11.394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11.574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11.995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12.085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12.175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12.415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12.445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12.475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12.505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12.595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12.685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13.195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13.256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13.286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13.796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13.826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13.976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14.186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14.75</w:t>
      </w:r>
      <w:r w:rsidRPr="000E1253">
        <w:rPr>
          <w:rStyle w:val="FloatTok"/>
          <w:sz w:val="21"/>
        </w:rPr>
        <w:lastRenderedPageBreak/>
        <w:t>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15.117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15.147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15.477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15.597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15.627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15.657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15.687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16.077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16.197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16.227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16.438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16.468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16.798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16.978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17.218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17.248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17.278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17.398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17.578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17.759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17.789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18.059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18.179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18.599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18.689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18.779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19.079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19.109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19.199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20.67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21.391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21.571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21.691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21.781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21.961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21.991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22.081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22.171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22.772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22.892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22.982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23.222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23.252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23.282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23.312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23.342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23.372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23.492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24.483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24.603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24.633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24.693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24.783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24.993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25.173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25.774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25.894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25.924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25.954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25.984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26.194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26.284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26.374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27.245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27.275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27.395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27.485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27.575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27.785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28.025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28.055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28.085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28.566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28.596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28.776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28.896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28.986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29.286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29.376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29.586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29.887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29.917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29.977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30.487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</w:t>
      </w:r>
      <w:r w:rsidRPr="000E1253">
        <w:rPr>
          <w:rStyle w:val="FloatTok"/>
          <w:sz w:val="21"/>
        </w:rPr>
        <w:lastRenderedPageBreak/>
        <w:t>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31.207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31.237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31.988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32.528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32.558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33.849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33.879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34.179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35.35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36.581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36.731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36.761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37.241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37.272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37.572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37.782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37.992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38.052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38.082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38.773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38.983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39.373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39.403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39.673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40.574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40.694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40.724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42.015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42.045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42.195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43.336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43.366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44.656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44.686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45.077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45.197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45.347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45.377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45.587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45.677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45.977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46.007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46.278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46.398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46.578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46.788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46.878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46.998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47.178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47.298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lastRenderedPageBreak/>
        <w:t>47.328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47.779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47.989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48.199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48.379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48.499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48.619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48.649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48.679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50.0</w:t>
      </w:r>
      <w:r w:rsidRPr="000E1253">
        <w:rPr>
          <w:rStyle w:val="NormalTok"/>
          <w:sz w:val="21"/>
        </w:rPr>
        <w:t>]</w:t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Uvx</w:t>
      </w:r>
      <w:proofErr w:type="spellEnd"/>
      <w:r w:rsidRPr="000E1253">
        <w:rPr>
          <w:rStyle w:val="NormalTok"/>
          <w:sz w:val="21"/>
        </w:rPr>
        <w:t>)   [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0.267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2.068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2.668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3.269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3.869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6.271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6.871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8.672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9.873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11.674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14.676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27.885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28.486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31.488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37.492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38.092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39.293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40.494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41.094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41.694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42.295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44.096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45.297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47.698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48.299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48.899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51.301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51.901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52.502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53.702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54.903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55.504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56.704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57.905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58.506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59.106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59.706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61.508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64.51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67.512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68.112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68.712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70.514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71.114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71.714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73.516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76.518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79.52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81.921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82.522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83.122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83.722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84.323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84.923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99.912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99.807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99.792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99.777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99.131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99.116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99.011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98.711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98.606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98.501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98.471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98.456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98.411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98.306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98.005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97.765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97.75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97.105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97.045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97.03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97.0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</w:t>
      </w:r>
      <w:r w:rsidRPr="000E1253">
        <w:rPr>
          <w:rStyle w:val="FloatTok"/>
          <w:sz w:val="21"/>
        </w:rPr>
        <w:lastRenderedPageBreak/>
        <w:t>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96.805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96.609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96.354</w:t>
      </w:r>
      <w:r w:rsidRPr="000E1253">
        <w:br/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96.309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96.204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96.009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95.709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95.694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95.679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95.604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95.514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95.409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95.304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95.033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95.018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95.003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94.373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94.358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94.208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94.103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94.013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93.908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93.712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93.697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93.052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93.037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93.007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92.902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92.812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92.707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92.602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92.512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92.407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92.392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92.377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92.302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92.211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92.001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91.911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91.806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91.731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91.716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91.701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91.611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91.506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91.401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91.311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91.206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91.101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91.071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91.056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91.011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90.891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90.801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90.71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90.605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90.365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90.305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90.11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90.005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89.705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89.66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89.645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89.525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89.495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89.435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89.405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89.315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89.209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89.104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89.014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88.969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88.954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88.909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88.804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88.714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</w:t>
      </w:r>
      <w:r w:rsidRPr="000E1253">
        <w:rPr>
          <w:rStyle w:val="FloatTok"/>
          <w:sz w:val="21"/>
        </w:rPr>
        <w:lastRenderedPageBreak/>
        <w:t>8.639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88.609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88.504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88.414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88.309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88.294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88.204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88.009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87.994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87.919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87.904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87.874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87.829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87.814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87.784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87.708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87.648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87.633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87.603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87.408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87.303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87.213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87.108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87.003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86.988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86.973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86.913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86.808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86.703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86.628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86.613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86.508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86.478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86.463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86.433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86.418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86.388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86.373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86.328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86.313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86.298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86.207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86.102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86.012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85.907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85.802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85.712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85.667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85.652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85.607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85.502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85.412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85.307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85.277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85.232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85.202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85.187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85.112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85.097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85.067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85.022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85.007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82.216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81.706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81.196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80.685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80.175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79.665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79.154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78.644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78.134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77.623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77.113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76.603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76.092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75.582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75.072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74.561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74.051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73.541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73.03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72.01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71.499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70.989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70.479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69.968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69.458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68.948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68.437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67.927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67.417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66.906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66.396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65.886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65.375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64.865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64.355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63.844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63.334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62.824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62.313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61.803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61.293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60.782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60.272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59.762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59.251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58.741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58.23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57.21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56.699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56.189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55.679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55.168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54.658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54.148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53.637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53.127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52.617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52.106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51.596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51.086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50.575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50.065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49.555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49.044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48.534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48.024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47.513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47.003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46.493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45.982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45.472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44.962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44.451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43.941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43.431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42.92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42.41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41.389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40.879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40.369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39.858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39.348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38.838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38.327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37.817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37.307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36.796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36.286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35.775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35.265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34.245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33.734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33.224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32.713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32.203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31.693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31.182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30.672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30.162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29.651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28.631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28.12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27.61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26.589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26.079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25.058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24.548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24.038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23.527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23.017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22.507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21.486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20.976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20.465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19.445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18.934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18.424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17.914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17.403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16.893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16.383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15.872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15.362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14.852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14.341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13.831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13.321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12.81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11.279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10.769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10.258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9.748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9.238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8.727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8.217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7.707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7.196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6.686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6.176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5.665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4.645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4.134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3.624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3.114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2.603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2.093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1.583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1.072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0.562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0.052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-0.459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-0.969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-1.479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-1.99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-2.5</w:t>
      </w:r>
      <w:r w:rsidRPr="000E1253">
        <w:rPr>
          <w:rStyle w:val="NormalTok"/>
          <w:sz w:val="21"/>
        </w:rPr>
        <w:t>]</w:t>
      </w:r>
      <w:r w:rsidRPr="000E1253">
        <w:br/>
      </w:r>
      <w:r w:rsidRPr="000E1253">
        <w:rPr>
          <w:rStyle w:val="NormalTok"/>
          <w:sz w:val="21"/>
        </w:rPr>
        <w:t>(</w:t>
      </w:r>
      <w:proofErr w:type="spellStart"/>
      <w:r w:rsidRPr="000E1253">
        <w:rPr>
          <w:rStyle w:val="ConstantTok"/>
          <w:sz w:val="21"/>
        </w:rPr>
        <w:t>Uvix</w:t>
      </w:r>
      <w:proofErr w:type="spellEnd"/>
      <w:r w:rsidRPr="000E1253">
        <w:rPr>
          <w:rStyle w:val="NormalTok"/>
          <w:sz w:val="21"/>
        </w:rPr>
        <w:t>)  [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,-</w:t>
      </w:r>
      <w:r w:rsidRPr="000E1253">
        <w:br/>
      </w:r>
      <w:r w:rsidRPr="000E1253">
        <w:rPr>
          <w:rStyle w:val="FloatTok"/>
          <w:sz w:val="21"/>
        </w:rPr>
        <w:t>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,-</w:t>
      </w:r>
      <w:r w:rsidRPr="000E1253">
        <w:br/>
      </w:r>
      <w:r w:rsidRPr="000E1253">
        <w:rPr>
          <w:rStyle w:val="FloatTok"/>
          <w:sz w:val="21"/>
        </w:rPr>
        <w:t>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-4.466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-3.266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-2.065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-0.864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0.337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1.538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2.738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3.939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5.14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6.341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7.542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8.743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9.943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lastRenderedPageBreak/>
        <w:t>11.144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12.345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13.546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14.746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15.947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17.148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18.349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19.55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20.751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21.951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23.152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24.353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25.554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26.755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27.955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29.156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30.357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31.558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32.758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33.959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lastRenderedPageBreak/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br/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0E1253">
        <w:rPr>
          <w:rStyle w:val="NormalTok"/>
          <w:sz w:val="21"/>
        </w:rPr>
        <w:t>,</w:t>
      </w:r>
      <w:r w:rsidRPr="000E1253">
        <w:rPr>
          <w:rStyle w:val="FloatTok"/>
          <w:sz w:val="21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35.0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34.91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33.889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32.869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31.848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30.827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29.807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28.786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27.765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26.744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25.724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24.703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23.682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22.662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21.641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20.62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19.6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18.579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17.558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16.538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15.517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14.496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13.476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12.455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11.434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10.414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9.393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8.372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7.352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6.331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5.31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4.29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3.269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2.248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1.227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0.207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-0.814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-1.835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-2.855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-3.876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-4.897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-5.917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-6.938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-7.959</w:t>
      </w:r>
      <w:r w:rsidRPr="005C1CCA">
        <w:rPr>
          <w:rStyle w:val="NormalTok"/>
          <w:sz w:val="21"/>
          <w:lang w:val="ru-RU"/>
        </w:rPr>
        <w:t>,-</w:t>
      </w:r>
      <w:r w:rsidRPr="005C1CCA">
        <w:rPr>
          <w:lang w:val="ru-RU"/>
        </w:rPr>
        <w:br/>
      </w:r>
      <w:r w:rsidRPr="005C1CCA">
        <w:rPr>
          <w:rStyle w:val="FloatTok"/>
          <w:sz w:val="21"/>
          <w:lang w:val="ru-RU"/>
        </w:rPr>
        <w:t>8.979</w:t>
      </w:r>
      <w:r w:rsidRPr="005C1CCA">
        <w:rPr>
          <w:rStyle w:val="NormalTok"/>
          <w:sz w:val="21"/>
          <w:lang w:val="ru-RU"/>
        </w:rPr>
        <w:t>,</w:t>
      </w:r>
      <w:r w:rsidRPr="005C1CCA">
        <w:rPr>
          <w:rStyle w:val="FloatTok"/>
          <w:sz w:val="21"/>
          <w:lang w:val="ru-RU"/>
        </w:rPr>
        <w:t>-10.0</w:t>
      </w:r>
      <w:r w:rsidRPr="005C1CCA">
        <w:rPr>
          <w:rStyle w:val="NormalTok"/>
          <w:sz w:val="21"/>
          <w:lang w:val="ru-RU"/>
        </w:rPr>
        <w:t>]</w:t>
      </w: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lastRenderedPageBreak/>
        <w:t>(%</w:t>
      </w:r>
      <w:r w:rsidRPr="000E1253">
        <w:rPr>
          <w:rStyle w:val="ConstantTok"/>
          <w:sz w:val="21"/>
        </w:rPr>
        <w:t>t</w:t>
      </w:r>
      <w:r w:rsidRPr="005C1CCA">
        <w:rPr>
          <w:rStyle w:val="ConstantTok"/>
          <w:sz w:val="21"/>
          <w:lang w:val="ru-RU"/>
        </w:rPr>
        <w:t>4</w:t>
      </w:r>
      <w:r w:rsidRPr="005C1CCA">
        <w:rPr>
          <w:rStyle w:val="NormalTok"/>
          <w:sz w:val="21"/>
          <w:lang w:val="ru-RU"/>
        </w:rPr>
        <w:t xml:space="preserve">) </w:t>
      </w:r>
      <w:r w:rsidR="005C1CCA">
        <w:rPr>
          <w:noProof/>
        </w:rPr>
        <w:drawing>
          <wp:inline distT="0" distB="0" distL="0" distR="0" wp14:anchorId="6A5EFA40" wp14:editId="5E1D68AB">
            <wp:extent cx="5758989" cy="4319241"/>
            <wp:effectExtent l="0" t="0" r="0" b="5715"/>
            <wp:docPr id="1568673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73107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89" cy="431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0C0D6" w14:textId="0B013BC0" w:rsidR="005C1CCA" w:rsidRPr="005C1CCA" w:rsidRDefault="005C1CCA" w:rsidP="005C1CCA">
      <w:pPr>
        <w:pStyle w:val="ImageCaption"/>
        <w:rPr>
          <w:rStyle w:val="VerbatimChar"/>
        </w:rPr>
      </w:pPr>
      <w:r>
        <w:t>Рисунок</w:t>
      </w:r>
      <w:r w:rsidRPr="005C1CCA">
        <w:t xml:space="preserve"> </w:t>
      </w:r>
      <w:r>
        <w:t>9</w:t>
      </w:r>
      <w:r w:rsidRPr="005C1CCA">
        <w:t xml:space="preserve"> </w:t>
      </w:r>
      <w:r>
        <w:t>–</w:t>
      </w:r>
      <w:r w:rsidRPr="005C1CCA">
        <w:t xml:space="preserve"> </w:t>
      </w:r>
      <w:r>
        <w:t>График входного напряжения</w:t>
      </w:r>
    </w:p>
    <w:p w14:paraId="0ABCADDC" w14:textId="77777777" w:rsidR="005C1CCA" w:rsidRPr="005C1CCA" w:rsidRDefault="000E1253" w:rsidP="005C1CCA">
      <w:pPr>
        <w:pStyle w:val="CaptionedFigure"/>
        <w:jc w:val="left"/>
        <w:rPr>
          <w:lang w:val="ru-RU"/>
        </w:rPr>
      </w:pP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t>(%</w:t>
      </w:r>
      <w:r w:rsidRPr="000E1253">
        <w:rPr>
          <w:rStyle w:val="ConstantTok"/>
          <w:sz w:val="21"/>
        </w:rPr>
        <w:t>o</w:t>
      </w:r>
      <w:r w:rsidRPr="005C1CCA">
        <w:rPr>
          <w:rStyle w:val="ConstantTok"/>
          <w:sz w:val="21"/>
          <w:lang w:val="ru-RU"/>
        </w:rPr>
        <w:t>4</w:t>
      </w:r>
      <w:r w:rsidRPr="005C1CCA">
        <w:rPr>
          <w:rStyle w:val="NormalTok"/>
          <w:sz w:val="21"/>
          <w:lang w:val="ru-RU"/>
        </w:rPr>
        <w:t xml:space="preserve">)   </w:t>
      </w:r>
      <w:r w:rsidRPr="005C1CCA">
        <w:rPr>
          <w:lang w:val="ru-RU"/>
        </w:rPr>
        <w:br/>
      </w:r>
      <w:r w:rsidRPr="005C1CCA">
        <w:rPr>
          <w:lang w:val="ru-RU"/>
        </w:rPr>
        <w:br/>
      </w:r>
      <w:r w:rsidRPr="005C1CCA">
        <w:rPr>
          <w:rStyle w:val="NormalTok"/>
          <w:sz w:val="21"/>
          <w:lang w:val="ru-RU"/>
        </w:rPr>
        <w:lastRenderedPageBreak/>
        <w:t>(%</w:t>
      </w:r>
      <w:r w:rsidRPr="000E1253">
        <w:rPr>
          <w:rStyle w:val="ConstantTok"/>
          <w:sz w:val="21"/>
        </w:rPr>
        <w:t>t</w:t>
      </w:r>
      <w:r w:rsidRPr="005C1CCA">
        <w:rPr>
          <w:rStyle w:val="ConstantTok"/>
          <w:sz w:val="21"/>
          <w:lang w:val="ru-RU"/>
        </w:rPr>
        <w:t>5</w:t>
      </w:r>
      <w:r w:rsidRPr="005C1CCA">
        <w:rPr>
          <w:rStyle w:val="NormalTok"/>
          <w:sz w:val="21"/>
          <w:lang w:val="ru-RU"/>
        </w:rPr>
        <w:t xml:space="preserve">) </w:t>
      </w:r>
      <w:r w:rsidR="005C1CCA">
        <w:rPr>
          <w:noProof/>
        </w:rPr>
        <w:drawing>
          <wp:inline distT="0" distB="0" distL="0" distR="0" wp14:anchorId="31CF0344" wp14:editId="6330E134">
            <wp:extent cx="5758989" cy="4319241"/>
            <wp:effectExtent l="0" t="0" r="0" b="5715"/>
            <wp:docPr id="597383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3194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89" cy="431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69603" w14:textId="0CC86E9A" w:rsidR="005C1CCA" w:rsidRPr="005C1CCA" w:rsidRDefault="005C1CCA" w:rsidP="005C1CCA">
      <w:pPr>
        <w:pStyle w:val="ImageCaption"/>
        <w:rPr>
          <w:rStyle w:val="VerbatimChar"/>
        </w:rPr>
      </w:pPr>
      <w:r>
        <w:t>Рисунок</w:t>
      </w:r>
      <w:r w:rsidRPr="005C1CCA">
        <w:t xml:space="preserve"> </w:t>
      </w:r>
      <w:r>
        <w:t>10</w:t>
      </w:r>
      <w:r w:rsidRPr="005C1CCA">
        <w:t xml:space="preserve"> </w:t>
      </w:r>
      <w:r>
        <w:t>–</w:t>
      </w:r>
      <w:r w:rsidRPr="005C1CCA">
        <w:t xml:space="preserve"> </w:t>
      </w:r>
      <w:r>
        <w:t>График выходного напряжения</w:t>
      </w:r>
    </w:p>
    <w:p w14:paraId="4C296A6A" w14:textId="11959057" w:rsidR="000E1253" w:rsidRPr="000E1253" w:rsidRDefault="000E1253">
      <w:pPr>
        <w:pStyle w:val="SourceCode"/>
      </w:pPr>
      <w:r w:rsidRPr="000E1253">
        <w:br/>
      </w:r>
      <w:r w:rsidRPr="000E1253">
        <w:rPr>
          <w:rStyle w:val="NormalTok"/>
          <w:sz w:val="21"/>
        </w:rPr>
        <w:t>(%</w:t>
      </w:r>
      <w:r w:rsidRPr="000E1253">
        <w:rPr>
          <w:rStyle w:val="ConstantTok"/>
          <w:sz w:val="21"/>
        </w:rPr>
        <w:t>o5</w:t>
      </w:r>
      <w:r w:rsidRPr="000E1253">
        <w:rPr>
          <w:rStyle w:val="NormalTok"/>
          <w:sz w:val="21"/>
        </w:rPr>
        <w:t xml:space="preserve">)   </w:t>
      </w:r>
    </w:p>
    <w:p w14:paraId="6BE44B9B" w14:textId="77777777" w:rsidR="000E1253" w:rsidRDefault="000E1253" w:rsidP="000E1253">
      <w:pPr>
        <w:pStyle w:val="UnnumberedHeading1"/>
      </w:pPr>
      <w:bookmarkStart w:id="46" w:name="_Toc195570153"/>
      <w:bookmarkStart w:id="47" w:name="заключение"/>
      <w:bookmarkEnd w:id="45"/>
      <w:r>
        <w:rPr>
          <w:rStyle w:val="UnnumberedHeadingOne"/>
        </w:rPr>
        <w:lastRenderedPageBreak/>
        <w:t>Заключение</w:t>
      </w:r>
      <w:bookmarkEnd w:id="46"/>
    </w:p>
    <w:p w14:paraId="3035771D" w14:textId="77777777" w:rsidR="000E1253" w:rsidRDefault="000E1253" w:rsidP="000E1253">
      <w:pPr>
        <w:pStyle w:val="BodyText"/>
      </w:pPr>
      <w:r>
        <w:t>В рамках данной курсовой работы была успешно решена задача анализа сигнала на выходе электрической цепи. Была разработана программа на языке Си, моделирующая прохождение входного сигнала (вариант 16) через цепь с заданной передаточной характеристикой (реализованной в коде) и вычисляющая выходной сигнал (</w:t>
      </w:r>
      <w:proofErr w:type="spellStart"/>
      <w:r>
        <w:rPr>
          <w:rStyle w:val="VerbatimChar"/>
        </w:rPr>
        <w:t>Uvix</w:t>
      </w:r>
      <w:proofErr w:type="spellEnd"/>
      <w:r>
        <w:t>).</w:t>
      </w:r>
    </w:p>
    <w:p w14:paraId="0E276C7A" w14:textId="77777777" w:rsidR="000E1253" w:rsidRDefault="000E1253">
      <w:pPr>
        <w:pStyle w:val="BodyText"/>
      </w:pPr>
      <w:r>
        <w:t xml:space="preserve">Ключевой задачей являлся расчет длительности переднего фронта выходного сигнала с погрешностью не более 1%. Эта задача была выполнена с использованием итерационного алгоритма. Итоговое значение параметра составило </w:t>
      </w:r>
      <m:oMath>
        <m:r>
          <w:rPr>
            <w:rFonts w:ascii="Cambria Math" w:hAnsi="Cambria Math"/>
            <w:sz w:val="25"/>
          </w:rPr>
          <m:t>0.896159</m:t>
        </m:r>
      </m:oMath>
      <w:r>
        <w:t xml:space="preserve"> с точностью </w:t>
      </w:r>
      <m:oMath>
        <m:r>
          <w:rPr>
            <w:rFonts w:ascii="Cambria Math" w:hAnsi="Cambria Math"/>
            <w:sz w:val="25"/>
          </w:rPr>
          <m:t>0.14</m:t>
        </m:r>
      </m:oMath>
      <w:r>
        <w:t>, что соответствует требованиям задания.</w:t>
      </w:r>
    </w:p>
    <w:p w14:paraId="19794F1A" w14:textId="77777777" w:rsidR="000E1253" w:rsidRDefault="000E1253">
      <w:pPr>
        <w:pStyle w:val="BodyText"/>
      </w:pPr>
      <w:r>
        <w:t xml:space="preserve">Программа также реализует сохранение результатов расчета в файлы и предоставляет пользователю текстовое меню. Управление проектом осуществляется с помощью скрипта на </w:t>
      </w:r>
      <w:proofErr w:type="spellStart"/>
      <w:r>
        <w:t>Bash</w:t>
      </w:r>
      <w:proofErr w:type="spellEnd"/>
      <w:r>
        <w:t>.</w:t>
      </w:r>
    </w:p>
    <w:p w14:paraId="5DDC568F" w14:textId="77777777" w:rsidR="000E1253" w:rsidRDefault="000E1253">
      <w:pPr>
        <w:pStyle w:val="BodyText"/>
      </w:pPr>
      <w:r>
        <w:t xml:space="preserve">Работа позволила закрепить навыки программирования на языке Си (реализация численных методов, работа с файлами), использования математического пакета </w:t>
      </w:r>
      <w:proofErr w:type="spellStart"/>
      <w:r>
        <w:t>wxMaxima</w:t>
      </w:r>
      <w:proofErr w:type="spellEnd"/>
      <w:r>
        <w:t xml:space="preserve"> для контрольных расчетов и визуализации данных, а также применения скриптового языка </w:t>
      </w:r>
      <w:proofErr w:type="spellStart"/>
      <w:r>
        <w:t>Bash</w:t>
      </w:r>
      <w:proofErr w:type="spellEnd"/>
      <w:r>
        <w:t xml:space="preserve"> для автоматизации задач и организации проекта. Поставленные задачи выполнены успешно.</w:t>
      </w:r>
    </w:p>
    <w:p w14:paraId="68F19C0A" w14:textId="77777777" w:rsidR="000E1253" w:rsidRDefault="000E1253" w:rsidP="000E1253">
      <w:pPr>
        <w:pStyle w:val="UnnumberedHeading1"/>
      </w:pPr>
      <w:bookmarkStart w:id="48" w:name="_Toc195570154"/>
      <w:bookmarkStart w:id="49" w:name="список-использованных-источников"/>
      <w:bookmarkEnd w:id="47"/>
      <w:r>
        <w:rPr>
          <w:rStyle w:val="UnnumberedHeadingOne"/>
        </w:rPr>
        <w:lastRenderedPageBreak/>
        <w:t>Список использованных источников</w:t>
      </w:r>
      <w:bookmarkEnd w:id="48"/>
    </w:p>
    <w:p w14:paraId="17FC21A6" w14:textId="77777777" w:rsidR="000E1253" w:rsidRDefault="000E1253">
      <w:pPr>
        <w:pStyle w:val="Compact"/>
        <w:numPr>
          <w:ilvl w:val="0"/>
          <w:numId w:val="37"/>
        </w:numPr>
      </w:pPr>
      <w:r>
        <w:t xml:space="preserve">Анализ сигнала на выходе электрической </w:t>
      </w:r>
      <w:proofErr w:type="gramStart"/>
      <w:r>
        <w:t>цепи :</w:t>
      </w:r>
      <w:proofErr w:type="gramEnd"/>
      <w:r>
        <w:t xml:space="preserve"> методические указания к курсовой работе. – [Б. м.], 2022. – 24 с.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3EA39401" w14:textId="77777777" w:rsidR="000E1253" w:rsidRDefault="000E1253">
      <w:pPr>
        <w:pStyle w:val="Compact"/>
        <w:numPr>
          <w:ilvl w:val="0"/>
          <w:numId w:val="37"/>
        </w:numPr>
      </w:pPr>
      <w:r>
        <w:t xml:space="preserve">ГОСТ 19.402-78. Единая система программной документации. Описание </w:t>
      </w:r>
      <w:proofErr w:type="gramStart"/>
      <w:r>
        <w:t>программы :</w:t>
      </w:r>
      <w:proofErr w:type="gramEnd"/>
      <w:r>
        <w:t xml:space="preserve"> [Текст]. – </w:t>
      </w:r>
      <w:proofErr w:type="spellStart"/>
      <w:r>
        <w:t>Введ</w:t>
      </w:r>
      <w:proofErr w:type="spellEnd"/>
      <w:r>
        <w:t xml:space="preserve">. 1980-01-01. – </w:t>
      </w:r>
      <w:proofErr w:type="gramStart"/>
      <w:r>
        <w:t>Москва :</w:t>
      </w:r>
      <w:proofErr w:type="gramEnd"/>
      <w:r>
        <w:t xml:space="preserve"> Изд-во стандартов, 1979. – 6 с.</w:t>
      </w:r>
    </w:p>
    <w:p w14:paraId="2471B4C5" w14:textId="77777777" w:rsidR="000E1253" w:rsidRDefault="000E1253">
      <w:pPr>
        <w:pStyle w:val="Compact"/>
        <w:numPr>
          <w:ilvl w:val="0"/>
          <w:numId w:val="37"/>
        </w:numPr>
      </w:pPr>
      <w:r>
        <w:t xml:space="preserve">ГОСТ 19.701-90 (ИСО 5807-85). Единая система программной документации. Схемы алгоритмов, программ, данных и систем. Обозначения условные и правила </w:t>
      </w:r>
      <w:proofErr w:type="gramStart"/>
      <w:r>
        <w:t>выполнения :</w:t>
      </w:r>
      <w:proofErr w:type="gramEnd"/>
      <w:r>
        <w:t xml:space="preserve"> [Текст]. – Переиздание. –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2010. – 23 с.</w:t>
      </w:r>
    </w:p>
    <w:p w14:paraId="3930AB34" w14:textId="77777777" w:rsidR="000E1253" w:rsidRDefault="000E1253">
      <w:pPr>
        <w:pStyle w:val="Compact"/>
        <w:numPr>
          <w:ilvl w:val="0"/>
          <w:numId w:val="37"/>
        </w:numPr>
      </w:pPr>
      <w:proofErr w:type="spellStart"/>
      <w:r>
        <w:t>Керниган</w:t>
      </w:r>
      <w:proofErr w:type="spellEnd"/>
      <w:r>
        <w:t xml:space="preserve">, Б. У. Язык программирования </w:t>
      </w:r>
      <w:proofErr w:type="gramStart"/>
      <w:r>
        <w:t>C :</w:t>
      </w:r>
      <w:proofErr w:type="gramEnd"/>
      <w:r>
        <w:t xml:space="preserve"> [Текст] / Б. У. </w:t>
      </w:r>
      <w:proofErr w:type="spellStart"/>
      <w:r>
        <w:t>Керниган</w:t>
      </w:r>
      <w:proofErr w:type="spellEnd"/>
      <w:r>
        <w:t xml:space="preserve">, Д. М. </w:t>
      </w:r>
      <w:proofErr w:type="spellStart"/>
      <w:proofErr w:type="gramStart"/>
      <w:r>
        <w:t>Ритчи</w:t>
      </w:r>
      <w:proofErr w:type="spellEnd"/>
      <w:r>
        <w:t xml:space="preserve"> ;</w:t>
      </w:r>
      <w:proofErr w:type="gramEnd"/>
      <w:r>
        <w:t xml:space="preserve"> пер. с англ. – 2-е изд. – </w:t>
      </w:r>
      <w:proofErr w:type="gramStart"/>
      <w:r>
        <w:t>Москва :</w:t>
      </w:r>
      <w:proofErr w:type="gramEnd"/>
      <w:r>
        <w:t xml:space="preserve"> Вильямс, 2015. – 304 с. – ISBN 978-5-8459-1975-5.</w:t>
      </w:r>
    </w:p>
    <w:p w14:paraId="4B9FD021" w14:textId="6CAB4040" w:rsidR="0089722C" w:rsidRPr="000E1253" w:rsidRDefault="000E1253" w:rsidP="00A805FC">
      <w:pPr>
        <w:pStyle w:val="Compact"/>
        <w:numPr>
          <w:ilvl w:val="0"/>
          <w:numId w:val="37"/>
        </w:numPr>
        <w:rPr>
          <w:noProof/>
          <w:szCs w:val="26"/>
        </w:rPr>
      </w:pPr>
      <w:r>
        <w:t xml:space="preserve">Конспекты лекций по </w:t>
      </w:r>
      <w:proofErr w:type="gramStart"/>
      <w:r>
        <w:t>программированию :</w:t>
      </w:r>
      <w:proofErr w:type="gramEnd"/>
      <w:r>
        <w:t xml:space="preserve"> [Электронный ресурс]. – URL: http://docs.basted.ru/ (дата обращения: 14.04.2025). – </w:t>
      </w:r>
      <w:proofErr w:type="gramStart"/>
      <w:r>
        <w:t>Текст :</w:t>
      </w:r>
      <w:proofErr w:type="gramEnd"/>
      <w:r>
        <w:t xml:space="preserve"> электронный.</w:t>
      </w:r>
      <w:bookmarkEnd w:id="49"/>
    </w:p>
    <w:sectPr w:rsidR="0089722C" w:rsidRPr="000E1253" w:rsidSect="00B2733D">
      <w:footerReference w:type="default" r:id="rId18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7C2D0" w14:textId="77777777" w:rsidR="00D674E6" w:rsidRDefault="00D674E6">
      <w:r>
        <w:separator/>
      </w:r>
    </w:p>
    <w:p w14:paraId="7AF97210" w14:textId="77777777" w:rsidR="00D674E6" w:rsidRDefault="00D674E6"/>
  </w:endnote>
  <w:endnote w:type="continuationSeparator" w:id="0">
    <w:p w14:paraId="7AABFF34" w14:textId="77777777" w:rsidR="00D674E6" w:rsidRDefault="00D674E6">
      <w:r>
        <w:continuationSeparator/>
      </w:r>
    </w:p>
    <w:p w14:paraId="336A6C85" w14:textId="77777777" w:rsidR="00D674E6" w:rsidRDefault="00D67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CA9B7348-CDB7-4AFF-BFA7-98262B40F5D0}"/>
    <w:embedBold r:id="rId2" w:fontKey="{FE965D35-C1D7-4CDA-BD81-1A6D62EB2B43}"/>
    <w:embedItalic r:id="rId3" w:fontKey="{37BA646E-49A8-467D-B59A-A5A7C92885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9C7320EA-0BAD-4BD7-8BD6-40A5D7EF0809}"/>
    <w:embedBold r:id="rId5" w:fontKey="{DC50A1E7-33D2-4088-A725-F559F1131D6B}"/>
    <w:embedItalic r:id="rId6" w:fontKey="{D10608CD-DB60-4EF8-8FAE-63632CF1DDA9}"/>
    <w:embedBoldItalic r:id="rId7" w:fontKey="{3BA9EE4C-5492-4297-AC79-2A06DA97E08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D7859A4-6933-47D2-8113-26472730A2D0}"/>
    <w:embedItalic r:id="rId9" w:fontKey="{C11AE07A-960B-4AEB-AF61-C1AB01A8F2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4050878"/>
      <w:docPartObj>
        <w:docPartGallery w:val="Page Numbers (Top of Page)"/>
        <w:docPartUnique/>
      </w:docPartObj>
    </w:sdtPr>
    <w:sdtContent>
      <w:p w14:paraId="5B08EEC5" w14:textId="77777777"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596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FD6C5" w14:textId="77777777" w:rsidR="00D674E6" w:rsidRDefault="00D674E6">
      <w:r>
        <w:separator/>
      </w:r>
    </w:p>
    <w:p w14:paraId="2F5F39BB" w14:textId="77777777" w:rsidR="00D674E6" w:rsidRDefault="00D674E6"/>
  </w:footnote>
  <w:footnote w:type="continuationSeparator" w:id="0">
    <w:p w14:paraId="0CC8C634" w14:textId="77777777" w:rsidR="00D674E6" w:rsidRDefault="00D674E6">
      <w:r>
        <w:continuationSeparator/>
      </w:r>
    </w:p>
    <w:p w14:paraId="0D687B5B" w14:textId="77777777" w:rsidR="00D674E6" w:rsidRDefault="00D674E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82A8DAD"/>
    <w:multiLevelType w:val="multilevel"/>
    <w:tmpl w:val="83248EC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21422D06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C"/>
    <w:multiLevelType w:val="singleLevel"/>
    <w:tmpl w:val="3C28569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4" w15:restartNumberingAfterBreak="0">
    <w:nsid w:val="FFFFFF7D"/>
    <w:multiLevelType w:val="singleLevel"/>
    <w:tmpl w:val="15245D0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E"/>
    <w:multiLevelType w:val="singleLevel"/>
    <w:tmpl w:val="439ABBA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80"/>
    <w:multiLevelType w:val="singleLevel"/>
    <w:tmpl w:val="B4E67C1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7" w15:restartNumberingAfterBreak="0">
    <w:nsid w:val="FFFFFF81"/>
    <w:multiLevelType w:val="singleLevel"/>
    <w:tmpl w:val="829E6ED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2"/>
    <w:multiLevelType w:val="singleLevel"/>
    <w:tmpl w:val="914694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3"/>
    <w:multiLevelType w:val="singleLevel"/>
    <w:tmpl w:val="4EEC0D14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8"/>
    <w:multiLevelType w:val="singleLevel"/>
    <w:tmpl w:val="04A0D06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1" w15:restartNumberingAfterBreak="0">
    <w:nsid w:val="FFFFFF89"/>
    <w:multiLevelType w:val="singleLevel"/>
    <w:tmpl w:val="08F4B80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2" w15:restartNumberingAfterBreak="0">
    <w:nsid w:val="00000006"/>
    <w:multiLevelType w:val="singleLevel"/>
    <w:tmpl w:val="F606FF3E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3" w15:restartNumberingAfterBreak="0">
    <w:nsid w:val="00000019"/>
    <w:multiLevelType w:val="multilevel"/>
    <w:tmpl w:val="FD68099A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4" w15:restartNumberingAfterBreak="0">
    <w:nsid w:val="0000001C"/>
    <w:multiLevelType w:val="multilevel"/>
    <w:tmpl w:val="B4A0CAD2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A990"/>
    <w:multiLevelType w:val="multilevel"/>
    <w:tmpl w:val="E7C64C48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6" w15:restartNumberingAfterBreak="0">
    <w:nsid w:val="0000A991"/>
    <w:multiLevelType w:val="multilevel"/>
    <w:tmpl w:val="C3004E0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ymbol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Courier New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Wingdings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ymbol" w:hint="default"/>
        <w:position w:val="-8"/>
        <w:sz w:val="24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00A99411"/>
    <w:multiLevelType w:val="multilevel"/>
    <w:tmpl w:val="F55AFD5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00A99412"/>
    <w:multiLevelType w:val="multilevel"/>
    <w:tmpl w:val="FCF8833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00A99413"/>
    <w:multiLevelType w:val="multilevel"/>
    <w:tmpl w:val="EFB0DC5A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022E5BB5"/>
    <w:multiLevelType w:val="multilevel"/>
    <w:tmpl w:val="34947C58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1" w15:restartNumberingAfterBreak="0">
    <w:nsid w:val="02EB2671"/>
    <w:multiLevelType w:val="multilevel"/>
    <w:tmpl w:val="7E7024A8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22" w15:restartNumberingAfterBreak="0">
    <w:nsid w:val="126D18AB"/>
    <w:multiLevelType w:val="multilevel"/>
    <w:tmpl w:val="6C70886C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23" w15:restartNumberingAfterBreak="0">
    <w:nsid w:val="16DC3DF2"/>
    <w:multiLevelType w:val="multilevel"/>
    <w:tmpl w:val="C5249C98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1FB76F32"/>
    <w:multiLevelType w:val="multilevel"/>
    <w:tmpl w:val="EAC651E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F555CB"/>
    <w:multiLevelType w:val="multilevel"/>
    <w:tmpl w:val="29D067C8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AAC1AC1"/>
    <w:multiLevelType w:val="multilevel"/>
    <w:tmpl w:val="D1205B4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6C2F0ABB"/>
    <w:multiLevelType w:val="multilevel"/>
    <w:tmpl w:val="613C9832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99221F3"/>
    <w:multiLevelType w:val="multilevel"/>
    <w:tmpl w:val="89A86D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564797886">
    <w:abstractNumId w:val="28"/>
  </w:num>
  <w:num w:numId="2" w16cid:durableId="1768578091">
    <w:abstractNumId w:val="24"/>
  </w:num>
  <w:num w:numId="3" w16cid:durableId="499348497">
    <w:abstractNumId w:val="26"/>
  </w:num>
  <w:num w:numId="4" w16cid:durableId="258176241">
    <w:abstractNumId w:val="27"/>
  </w:num>
  <w:num w:numId="5" w16cid:durableId="1318608865">
    <w:abstractNumId w:val="23"/>
  </w:num>
  <w:num w:numId="6" w16cid:durableId="1077173429">
    <w:abstractNumId w:val="20"/>
  </w:num>
  <w:num w:numId="7" w16cid:durableId="1590239653">
    <w:abstractNumId w:val="21"/>
  </w:num>
  <w:num w:numId="8" w16cid:durableId="1475879068">
    <w:abstractNumId w:val="2"/>
  </w:num>
  <w:num w:numId="9" w16cid:durableId="15711121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 w16cid:durableId="2539010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 w16cid:durableId="766972983">
    <w:abstractNumId w:val="0"/>
  </w:num>
  <w:num w:numId="12" w16cid:durableId="2804611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 w16cid:durableId="2658153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 w16cid:durableId="11448129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 w16cid:durableId="3213545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 w16cid:durableId="21121207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 w16cid:durableId="13129512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 w16cid:durableId="12323519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 w16cid:durableId="195620935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 w16cid:durableId="18825493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 w16cid:durableId="2913288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 w16cid:durableId="8839535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 w16cid:durableId="1413507570">
    <w:abstractNumId w:val="11"/>
  </w:num>
  <w:num w:numId="24" w16cid:durableId="472792370">
    <w:abstractNumId w:val="9"/>
  </w:num>
  <w:num w:numId="25" w16cid:durableId="1755393123">
    <w:abstractNumId w:val="8"/>
  </w:num>
  <w:num w:numId="26" w16cid:durableId="980886789">
    <w:abstractNumId w:val="7"/>
  </w:num>
  <w:num w:numId="27" w16cid:durableId="1425222913">
    <w:abstractNumId w:val="6"/>
  </w:num>
  <w:num w:numId="28" w16cid:durableId="881552480">
    <w:abstractNumId w:val="10"/>
  </w:num>
  <w:num w:numId="29" w16cid:durableId="102575416">
    <w:abstractNumId w:val="5"/>
  </w:num>
  <w:num w:numId="30" w16cid:durableId="1968506826">
    <w:abstractNumId w:val="4"/>
  </w:num>
  <w:num w:numId="31" w16cid:durableId="157966051">
    <w:abstractNumId w:val="3"/>
  </w:num>
  <w:num w:numId="32" w16cid:durableId="414546588">
    <w:abstractNumId w:val="15"/>
  </w:num>
  <w:num w:numId="33" w16cid:durableId="1965695797">
    <w:abstractNumId w:val="16"/>
  </w:num>
  <w:num w:numId="34" w16cid:durableId="130627637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25467628">
    <w:abstractNumId w:val="1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6" w16cid:durableId="1477917110">
    <w:abstractNumId w:val="1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" w16cid:durableId="3869528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saveSubsetFonts/>
  <w:hideSpellingErrors/>
  <w:hideGrammaticalErrors/>
  <w:proofState w:spelling="clean" w:grammar="clean"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487C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7DF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0236"/>
    <w:rsid w:val="000C394B"/>
    <w:rsid w:val="000D2362"/>
    <w:rsid w:val="000D245F"/>
    <w:rsid w:val="000D6B78"/>
    <w:rsid w:val="000E102D"/>
    <w:rsid w:val="000E1253"/>
    <w:rsid w:val="000E22A5"/>
    <w:rsid w:val="000F05ED"/>
    <w:rsid w:val="000F5E5F"/>
    <w:rsid w:val="000F721A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7D1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1195"/>
    <w:rsid w:val="00332EBA"/>
    <w:rsid w:val="00334200"/>
    <w:rsid w:val="00340A56"/>
    <w:rsid w:val="00340E69"/>
    <w:rsid w:val="003421EC"/>
    <w:rsid w:val="0034552C"/>
    <w:rsid w:val="003471EB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75A6"/>
    <w:rsid w:val="003C0B0F"/>
    <w:rsid w:val="003C0FE5"/>
    <w:rsid w:val="003C10F7"/>
    <w:rsid w:val="003C2795"/>
    <w:rsid w:val="003C37B6"/>
    <w:rsid w:val="003D34CA"/>
    <w:rsid w:val="003D367E"/>
    <w:rsid w:val="003D4C8D"/>
    <w:rsid w:val="003D7B9C"/>
    <w:rsid w:val="003F7702"/>
    <w:rsid w:val="00400EAD"/>
    <w:rsid w:val="00405D66"/>
    <w:rsid w:val="004062C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2EF8"/>
    <w:rsid w:val="00597BA4"/>
    <w:rsid w:val="005A0AF0"/>
    <w:rsid w:val="005A5848"/>
    <w:rsid w:val="005B0935"/>
    <w:rsid w:val="005B1C35"/>
    <w:rsid w:val="005B59B4"/>
    <w:rsid w:val="005C1CCA"/>
    <w:rsid w:val="005C2D0B"/>
    <w:rsid w:val="005C5CAE"/>
    <w:rsid w:val="005C73C3"/>
    <w:rsid w:val="005C7EE6"/>
    <w:rsid w:val="005E1200"/>
    <w:rsid w:val="005E18EA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2BB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7AB6"/>
    <w:rsid w:val="007C1855"/>
    <w:rsid w:val="007C3EC6"/>
    <w:rsid w:val="007C5BB1"/>
    <w:rsid w:val="007D3110"/>
    <w:rsid w:val="007D5577"/>
    <w:rsid w:val="007D57F5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1343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5961"/>
    <w:rsid w:val="00847728"/>
    <w:rsid w:val="00850FBF"/>
    <w:rsid w:val="00852E90"/>
    <w:rsid w:val="008545E2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55C0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42C87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544C"/>
    <w:rsid w:val="009A716E"/>
    <w:rsid w:val="009A74CB"/>
    <w:rsid w:val="009B11D3"/>
    <w:rsid w:val="009B531C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6047"/>
    <w:rsid w:val="00A10793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449B"/>
    <w:rsid w:val="00A44658"/>
    <w:rsid w:val="00A45C83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F16AC"/>
    <w:rsid w:val="00AF1D74"/>
    <w:rsid w:val="00B01A33"/>
    <w:rsid w:val="00B02717"/>
    <w:rsid w:val="00B02730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3F4A"/>
    <w:rsid w:val="00BA5818"/>
    <w:rsid w:val="00BA73F0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4E6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BA5"/>
    <w:rsid w:val="00E34EC7"/>
    <w:rsid w:val="00E4363F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21CE4"/>
    <w:rsid w:val="00F22D70"/>
    <w:rsid w:val="00F247EF"/>
    <w:rsid w:val="00F30921"/>
    <w:rsid w:val="00F32D97"/>
    <w:rsid w:val="00F36148"/>
    <w:rsid w:val="00F3658A"/>
    <w:rsid w:val="00F3749A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5A10A72"/>
  <w15:docId w15:val="{9E65E1E0-3AD4-4BC8-8A5F-C71D2A31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Heading3">
    <w:name w:val="heading 3"/>
    <w:basedOn w:val="Heading2"/>
    <w:next w:val="BodyText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Heading4">
    <w:name w:val="heading 4"/>
    <w:basedOn w:val="Heading3"/>
    <w:next w:val="BodyText"/>
    <w:link w:val="Heading4Char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Heading5">
    <w:name w:val="heading 5"/>
    <w:basedOn w:val="Heading4"/>
    <w:next w:val="BodyText"/>
    <w:link w:val="Heading5Char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Heading6">
    <w:name w:val="heading 6"/>
    <w:basedOn w:val="Heading5"/>
    <w:next w:val="BodyText"/>
    <w:link w:val="Heading6Char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Heading8">
    <w:name w:val="heading 8"/>
    <w:basedOn w:val="Normal"/>
    <w:next w:val="Normal"/>
    <w:link w:val="Heading8Char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Heading9">
    <w:name w:val="heading 9"/>
    <w:basedOn w:val="Normal"/>
    <w:next w:val="Normal"/>
    <w:link w:val="Heading9Char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0">
    <w:name w:val="Штамп"/>
    <w:basedOn w:val="Normal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BodyText">
    <w:name w:val="Body Text"/>
    <w:basedOn w:val="Normal"/>
    <w:link w:val="BodyTextChar"/>
    <w:qFormat/>
    <w:rsid w:val="00C14EAD"/>
    <w:pPr>
      <w:spacing w:after="120"/>
      <w:ind w:firstLine="709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21A2E"/>
    <w:rPr>
      <w:rFonts w:ascii="PT Serif" w:hAnsi="PT Serif"/>
      <w:sz w:val="24"/>
    </w:rPr>
  </w:style>
  <w:style w:type="character" w:customStyle="1" w:styleId="Heading5Char">
    <w:name w:val="Heading 5 Char"/>
    <w:link w:val="Heading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Heading6Char">
    <w:name w:val="Heading 6 Char"/>
    <w:link w:val="Heading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Heading7Char">
    <w:name w:val="Heading 7 Char"/>
    <w:link w:val="Heading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Heading8Char">
    <w:name w:val="Heading 8 Char"/>
    <w:link w:val="Heading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Heading9Char">
    <w:name w:val="Heading 9 Char"/>
    <w:link w:val="Heading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TOC2">
    <w:name w:val="toc 2"/>
    <w:basedOn w:val="Normal"/>
    <w:next w:val="Normal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TOC4">
    <w:name w:val="toc 4"/>
    <w:basedOn w:val="Normal"/>
    <w:next w:val="Normal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TOC5">
    <w:name w:val="toc 5"/>
    <w:basedOn w:val="Normal"/>
    <w:next w:val="Normal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Footer">
    <w:name w:val="footer"/>
    <w:basedOn w:val="Normal"/>
    <w:link w:val="FooterChar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A2E"/>
    <w:rPr>
      <w:rFonts w:ascii="PT Serif" w:hAnsi="PT Serif"/>
      <w:sz w:val="24"/>
    </w:rPr>
  </w:style>
  <w:style w:type="table" w:styleId="TableGrid">
    <w:name w:val="Table Grid"/>
    <w:basedOn w:val="TableNormal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A224C3"/>
    <w:rPr>
      <w:b/>
      <w:sz w:val="26"/>
      <w:lang w:eastAsia="x-none"/>
    </w:rPr>
  </w:style>
  <w:style w:type="character" w:customStyle="1" w:styleId="Heading2Char">
    <w:name w:val="Heading 2 Char"/>
    <w:link w:val="Heading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EnvelopeReturn">
    <w:name w:val="envelope return"/>
    <w:basedOn w:val="Normal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Title">
    <w:name w:val="Title"/>
    <w:basedOn w:val="Normal"/>
    <w:next w:val="-"/>
    <w:link w:val="TitleChar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TitleChar">
    <w:name w:val="Title Char"/>
    <w:link w:val="Title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Normal"/>
    <w:next w:val="BodyText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Revision">
    <w:name w:val="Revision"/>
    <w:hidden/>
    <w:uiPriority w:val="99"/>
    <w:semiHidden/>
    <w:rsid w:val="008112CD"/>
    <w:rPr>
      <w:sz w:val="28"/>
    </w:rPr>
  </w:style>
  <w:style w:type="character" w:customStyle="1" w:styleId="BodyTextChar">
    <w:name w:val="Body Text Char"/>
    <w:link w:val="BodyText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Normal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BodyText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Normal"/>
    <w:next w:val="BodyText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DefaultParagraphFont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Heading1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Heading1Char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BodyText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BodyTextChar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BodyText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DefaultParagraphFont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Normal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DefaultParagraphFont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ListParagraph">
    <w:name w:val="List Paragraph"/>
    <w:basedOn w:val="Normal"/>
    <w:uiPriority w:val="34"/>
    <w:qFormat/>
    <w:rsid w:val="00CE4980"/>
    <w:pPr>
      <w:ind w:left="720"/>
      <w:contextualSpacing/>
    </w:pPr>
  </w:style>
  <w:style w:type="paragraph" w:styleId="ListNumber2">
    <w:name w:val="List Number 2"/>
    <w:basedOn w:val="Normal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TableNormal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TableGrid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TableNormal"/>
    <w:uiPriority w:val="99"/>
    <w:rsid w:val="009C2E7B"/>
    <w:tblPr/>
  </w:style>
  <w:style w:type="table" w:customStyle="1" w:styleId="19-">
    <w:name w:val="ГОСТ19-ОЯ"/>
    <w:basedOn w:val="TableNormal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FootnoteText">
    <w:name w:val="footnote text"/>
    <w:basedOn w:val="Normal"/>
    <w:link w:val="FootnoteTextChar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TableNormal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Normal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DefaultParagraphFont"/>
    <w:link w:val="-3"/>
    <w:rsid w:val="00293F4E"/>
    <w:rPr>
      <w:rFonts w:ascii="PT Serif" w:hAnsi="PT Serif"/>
      <w:sz w:val="24"/>
    </w:rPr>
  </w:style>
  <w:style w:type="paragraph" w:customStyle="1" w:styleId="a1">
    <w:name w:val="Обычный с отступом"/>
    <w:basedOn w:val="Normal"/>
    <w:link w:val="a2"/>
    <w:qFormat/>
    <w:locked/>
    <w:rsid w:val="00212F4C"/>
    <w:pPr>
      <w:spacing w:line="348" w:lineRule="auto"/>
      <w:ind w:firstLine="709"/>
    </w:pPr>
  </w:style>
  <w:style w:type="character" w:customStyle="1" w:styleId="a2">
    <w:name w:val="Обычный с отступом Знак"/>
    <w:basedOn w:val="DefaultParagraphFont"/>
    <w:link w:val="a1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Normal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DefaultParagraphFont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3">
    <w:name w:val="Обычный без интервала"/>
    <w:basedOn w:val="Normal"/>
    <w:link w:val="a4"/>
    <w:qFormat/>
    <w:rsid w:val="00C14EAD"/>
    <w:pPr>
      <w:spacing w:line="240" w:lineRule="auto"/>
    </w:pPr>
    <w:rPr>
      <w:lang w:eastAsia="ja-JP"/>
    </w:rPr>
  </w:style>
  <w:style w:type="character" w:customStyle="1" w:styleId="a4">
    <w:name w:val="Обычный без интервала Знак"/>
    <w:basedOn w:val="DefaultParagraphFont"/>
    <w:link w:val="a3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5">
    <w:name w:val="Название организации"/>
    <w:basedOn w:val="-"/>
    <w:link w:val="a6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7">
    <w:name w:val="Экземпляры"/>
    <w:basedOn w:val="Normal"/>
    <w:link w:val="a8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6">
    <w:name w:val="Название организации Знак"/>
    <w:basedOn w:val="-0"/>
    <w:link w:val="a5"/>
    <w:rsid w:val="00F5249F"/>
    <w:rPr>
      <w:rFonts w:ascii="PT Serif" w:hAnsi="PT Serif"/>
      <w:sz w:val="24"/>
    </w:rPr>
  </w:style>
  <w:style w:type="paragraph" w:customStyle="1" w:styleId="a9">
    <w:name w:val="УДК"/>
    <w:basedOn w:val="Normal"/>
    <w:link w:val="aa"/>
    <w:qFormat/>
    <w:rsid w:val="00F5249F"/>
    <w:pPr>
      <w:spacing w:line="276" w:lineRule="auto"/>
      <w:jc w:val="left"/>
    </w:pPr>
    <w:rPr>
      <w:szCs w:val="24"/>
    </w:rPr>
  </w:style>
  <w:style w:type="character" w:customStyle="1" w:styleId="a8">
    <w:name w:val="Экземпляры Знак"/>
    <w:basedOn w:val="DefaultParagraphFont"/>
    <w:link w:val="a7"/>
    <w:rsid w:val="00F5249F"/>
    <w:rPr>
      <w:rFonts w:ascii="PT Serif" w:eastAsia="Calibri" w:hAnsi="PT Serif"/>
      <w:sz w:val="24"/>
      <w:szCs w:val="24"/>
    </w:rPr>
  </w:style>
  <w:style w:type="paragraph" w:customStyle="1" w:styleId="ab">
    <w:name w:val="Подчеркивание"/>
    <w:basedOn w:val="Normal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a">
    <w:name w:val="УДК Знак"/>
    <w:basedOn w:val="DefaultParagraphFont"/>
    <w:link w:val="a9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Normal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DefaultParagraphFont"/>
    <w:link w:val="-5"/>
    <w:rsid w:val="00F5249F"/>
    <w:rPr>
      <w:rFonts w:ascii="PT Serif" w:hAnsi="PT Serif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Subtitle">
    <w:name w:val="Subtitle"/>
    <w:basedOn w:val="Normal"/>
    <w:next w:val="Normal"/>
    <w:link w:val="SubtitleChar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EnvelopeAddress">
    <w:name w:val="envelope address"/>
    <w:basedOn w:val="Normal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TOAHeading">
    <w:name w:val="toa heading"/>
    <w:basedOn w:val="Normal"/>
    <w:next w:val="Normal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NormalWeb">
    <w:name w:val="Normal (Web)"/>
    <w:basedOn w:val="Normal"/>
    <w:uiPriority w:val="99"/>
    <w:semiHidden/>
    <w:unhideWhenUsed/>
    <w:rsid w:val="00C14EAD"/>
    <w:rPr>
      <w:szCs w:val="24"/>
    </w:rPr>
  </w:style>
  <w:style w:type="paragraph" w:styleId="PlainText">
    <w:name w:val="Plain Text"/>
    <w:basedOn w:val="Normal"/>
    <w:link w:val="PlainTextChar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293F4E"/>
    <w:rPr>
      <w:rFonts w:ascii="PT Serif" w:hAnsi="PT Serif"/>
      <w:sz w:val="21"/>
      <w:szCs w:val="21"/>
    </w:rPr>
  </w:style>
  <w:style w:type="paragraph" w:styleId="BalloonText">
    <w:name w:val="Balloon Text"/>
    <w:basedOn w:val="Normal"/>
    <w:link w:val="BalloonTextChar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93F4E"/>
    <w:rPr>
      <w:rFonts w:ascii="PT Serif" w:hAnsi="PT Serif" w:cs="Segoe U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BlockText">
    <w:name w:val="Block Text"/>
    <w:basedOn w:val="Normal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Heading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BodyText"/>
    <w:qFormat/>
    <w:rsid w:val="00471166"/>
    <w:pPr>
      <w:ind w:firstLine="706"/>
    </w:pPr>
  </w:style>
  <w:style w:type="table" w:customStyle="1" w:styleId="TableStyleAbbreviations">
    <w:name w:val="TableStyleAbbreviations"/>
    <w:basedOn w:val="TableNormal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TableNormal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PlainTable41">
    <w:name w:val="Plain Table 41"/>
    <w:basedOn w:val="TableNormal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paragraph" w:customStyle="1" w:styleId="Default">
    <w:name w:val="Default"/>
    <w:rsid w:val="001F57D1"/>
    <w:pPr>
      <w:autoSpaceDE w:val="0"/>
      <w:autoSpaceDN w:val="0"/>
      <w:adjustRightInd w:val="0"/>
    </w:pPr>
    <w:rPr>
      <w:rFonts w:eastAsiaTheme="minorEastAsia"/>
      <w:color w:val="000000"/>
      <w:sz w:val="24"/>
      <w:szCs w:val="24"/>
    </w:rPr>
  </w:style>
  <w:style w:type="character" w:customStyle="1" w:styleId="UnnumberedHeadingOneNoTOC">
    <w:name w:val="UnnumberedHeadingOneNoTOC"/>
    <w:basedOn w:val="BodyTextChar"/>
    <w:rsid w:val="000E1253"/>
    <w:rPr>
      <w:rFonts w:ascii="PT Serif" w:hAnsi="PT Serif"/>
      <w:sz w:val="24"/>
    </w:rPr>
  </w:style>
  <w:style w:type="character" w:customStyle="1" w:styleId="KeywordTok">
    <w:name w:val="KeywordTok"/>
    <w:basedOn w:val="VerbatimChar"/>
    <w:rsid w:val="000E1253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0E1253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0E1253"/>
    <w:rPr>
      <w:rFonts w:ascii="PT Mono" w:hAnsi="PT Mono"/>
      <w:b w:val="0"/>
      <w:i w:val="0"/>
      <w:color w:val="40A070"/>
      <w:sz w:val="24"/>
    </w:rPr>
  </w:style>
  <w:style w:type="character" w:customStyle="1" w:styleId="BaseNTok">
    <w:name w:val="BaseNTok"/>
    <w:basedOn w:val="VerbatimChar"/>
    <w:rsid w:val="000E1253"/>
    <w:rPr>
      <w:rFonts w:ascii="PT Mono" w:hAnsi="PT Mono"/>
      <w:b w:val="0"/>
      <w:i w:val="0"/>
      <w:color w:val="40A070"/>
      <w:sz w:val="24"/>
    </w:rPr>
  </w:style>
  <w:style w:type="character" w:customStyle="1" w:styleId="FloatTok">
    <w:name w:val="FloatTok"/>
    <w:basedOn w:val="VerbatimChar"/>
    <w:rsid w:val="000E1253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0E1253"/>
    <w:rPr>
      <w:rFonts w:ascii="PT Mono" w:hAnsi="PT Mono"/>
      <w:b w:val="0"/>
      <w:i w:val="0"/>
      <w:color w:val="880000"/>
      <w:sz w:val="24"/>
    </w:rPr>
  </w:style>
  <w:style w:type="character" w:customStyle="1" w:styleId="CharTok">
    <w:name w:val="CharTok"/>
    <w:basedOn w:val="VerbatimChar"/>
    <w:rsid w:val="000E1253"/>
    <w:rPr>
      <w:rFonts w:ascii="PT Mono" w:hAnsi="PT Mono"/>
      <w:b w:val="0"/>
      <w:i w:val="0"/>
      <w:color w:val="4070A0"/>
      <w:sz w:val="24"/>
    </w:rPr>
  </w:style>
  <w:style w:type="character" w:customStyle="1" w:styleId="SpecialCharTok">
    <w:name w:val="SpecialCharTok"/>
    <w:basedOn w:val="VerbatimChar"/>
    <w:rsid w:val="000E1253"/>
    <w:rPr>
      <w:rFonts w:ascii="PT Mono" w:hAnsi="PT Mono"/>
      <w:b w:val="0"/>
      <w:i w:val="0"/>
      <w:color w:val="4070A0"/>
      <w:sz w:val="24"/>
    </w:rPr>
  </w:style>
  <w:style w:type="character" w:customStyle="1" w:styleId="StringTok">
    <w:name w:val="StringTok"/>
    <w:basedOn w:val="VerbatimChar"/>
    <w:rsid w:val="000E1253"/>
    <w:rPr>
      <w:rFonts w:ascii="PT Mono" w:hAnsi="PT Mono"/>
      <w:b w:val="0"/>
      <w:i w:val="0"/>
      <w:color w:val="4070A0"/>
      <w:sz w:val="24"/>
    </w:rPr>
  </w:style>
  <w:style w:type="character" w:customStyle="1" w:styleId="VerbatimStringTok">
    <w:name w:val="VerbatimStringTok"/>
    <w:basedOn w:val="VerbatimChar"/>
    <w:rsid w:val="000E1253"/>
    <w:rPr>
      <w:rFonts w:ascii="PT Mono" w:hAnsi="PT Mono"/>
      <w:b w:val="0"/>
      <w:i w:val="0"/>
      <w:color w:val="4070A0"/>
      <w:sz w:val="24"/>
    </w:rPr>
  </w:style>
  <w:style w:type="character" w:customStyle="1" w:styleId="SpecialStringTok">
    <w:name w:val="SpecialStringTok"/>
    <w:basedOn w:val="VerbatimChar"/>
    <w:rsid w:val="000E1253"/>
    <w:rPr>
      <w:rFonts w:ascii="PT Mono" w:hAnsi="PT Mono"/>
      <w:b w:val="0"/>
      <w:i w:val="0"/>
      <w:color w:val="BB6688"/>
      <w:sz w:val="24"/>
    </w:rPr>
  </w:style>
  <w:style w:type="character" w:customStyle="1" w:styleId="ImportTok">
    <w:name w:val="ImportTok"/>
    <w:basedOn w:val="VerbatimChar"/>
    <w:rsid w:val="000E1253"/>
    <w:rPr>
      <w:rFonts w:ascii="PT Mono" w:hAnsi="PT Mono"/>
      <w:b/>
      <w:i w:val="0"/>
      <w:color w:val="008000"/>
      <w:sz w:val="24"/>
    </w:rPr>
  </w:style>
  <w:style w:type="character" w:customStyle="1" w:styleId="CommentTok">
    <w:name w:val="CommentTok"/>
    <w:basedOn w:val="VerbatimChar"/>
    <w:rsid w:val="000E1253"/>
    <w:rPr>
      <w:rFonts w:ascii="PT Mono" w:hAnsi="PT Mono"/>
      <w:b w:val="0"/>
      <w:i/>
      <w:color w:val="60A0B0"/>
      <w:sz w:val="24"/>
    </w:rPr>
  </w:style>
  <w:style w:type="character" w:customStyle="1" w:styleId="DocumentationTok">
    <w:name w:val="DocumentationTok"/>
    <w:basedOn w:val="VerbatimChar"/>
    <w:rsid w:val="000E1253"/>
    <w:rPr>
      <w:rFonts w:ascii="PT Mono" w:hAnsi="PT Mono"/>
      <w:b w:val="0"/>
      <w:i/>
      <w:color w:val="BA2121"/>
      <w:sz w:val="24"/>
    </w:rPr>
  </w:style>
  <w:style w:type="character" w:customStyle="1" w:styleId="AnnotationTok">
    <w:name w:val="AnnotationTok"/>
    <w:basedOn w:val="VerbatimChar"/>
    <w:rsid w:val="000E1253"/>
    <w:rPr>
      <w:rFonts w:ascii="PT Mono" w:hAnsi="PT Mono"/>
      <w:b/>
      <w:i/>
      <w:color w:val="60A0B0"/>
      <w:sz w:val="24"/>
    </w:rPr>
  </w:style>
  <w:style w:type="character" w:customStyle="1" w:styleId="CommentVarTok">
    <w:name w:val="CommentVarTok"/>
    <w:basedOn w:val="VerbatimChar"/>
    <w:rsid w:val="000E1253"/>
    <w:rPr>
      <w:rFonts w:ascii="PT Mono" w:hAnsi="PT Mono"/>
      <w:b/>
      <w:i/>
      <w:color w:val="60A0B0"/>
      <w:sz w:val="24"/>
    </w:rPr>
  </w:style>
  <w:style w:type="character" w:customStyle="1" w:styleId="OtherTok">
    <w:name w:val="OtherTok"/>
    <w:basedOn w:val="VerbatimChar"/>
    <w:rsid w:val="000E1253"/>
    <w:rPr>
      <w:rFonts w:ascii="PT Mono" w:hAnsi="PT Mono"/>
      <w:b w:val="0"/>
      <w:i w:val="0"/>
      <w:color w:val="007020"/>
      <w:sz w:val="24"/>
    </w:rPr>
  </w:style>
  <w:style w:type="character" w:customStyle="1" w:styleId="FunctionTok">
    <w:name w:val="FunctionTok"/>
    <w:basedOn w:val="VerbatimChar"/>
    <w:rsid w:val="000E1253"/>
    <w:rPr>
      <w:rFonts w:ascii="PT Mono" w:hAnsi="PT Mono"/>
      <w:b w:val="0"/>
      <w:i w:val="0"/>
      <w:color w:val="06287E"/>
      <w:sz w:val="24"/>
    </w:rPr>
  </w:style>
  <w:style w:type="character" w:customStyle="1" w:styleId="VariableTok">
    <w:name w:val="VariableTok"/>
    <w:basedOn w:val="VerbatimChar"/>
    <w:rsid w:val="000E1253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0E1253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0E1253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0E1253"/>
    <w:rPr>
      <w:rFonts w:ascii="PT Mono" w:hAnsi="PT Mono"/>
      <w:b w:val="0"/>
      <w:i w:val="0"/>
      <w:color w:val="008000"/>
      <w:sz w:val="24"/>
    </w:rPr>
  </w:style>
  <w:style w:type="character" w:customStyle="1" w:styleId="ExtensionTok">
    <w:name w:val="ExtensionTok"/>
    <w:basedOn w:val="VerbatimChar"/>
    <w:rsid w:val="000E1253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0E1253"/>
    <w:rPr>
      <w:rFonts w:ascii="PT Mono" w:hAnsi="PT Mono"/>
      <w:b w:val="0"/>
      <w:i w:val="0"/>
      <w:color w:val="BC7A00"/>
      <w:sz w:val="24"/>
    </w:rPr>
  </w:style>
  <w:style w:type="character" w:customStyle="1" w:styleId="AttributeTok">
    <w:name w:val="AttributeTok"/>
    <w:basedOn w:val="VerbatimChar"/>
    <w:rsid w:val="000E1253"/>
    <w:rPr>
      <w:rFonts w:ascii="PT Mono" w:hAnsi="PT Mono"/>
      <w:b w:val="0"/>
      <w:i w:val="0"/>
      <w:color w:val="7D9029"/>
      <w:sz w:val="24"/>
    </w:rPr>
  </w:style>
  <w:style w:type="character" w:customStyle="1" w:styleId="RegionMarkerTok">
    <w:name w:val="RegionMarkerTok"/>
    <w:basedOn w:val="VerbatimChar"/>
    <w:rsid w:val="000E1253"/>
    <w:rPr>
      <w:rFonts w:ascii="PT Mono" w:hAnsi="PT Mono"/>
      <w:b w:val="0"/>
      <w:i w:val="0"/>
      <w:sz w:val="24"/>
    </w:rPr>
  </w:style>
  <w:style w:type="character" w:customStyle="1" w:styleId="InformationTok">
    <w:name w:val="InformationTok"/>
    <w:basedOn w:val="VerbatimChar"/>
    <w:rsid w:val="000E1253"/>
    <w:rPr>
      <w:rFonts w:ascii="PT Mono" w:hAnsi="PT Mono"/>
      <w:b/>
      <w:i/>
      <w:color w:val="60A0B0"/>
      <w:sz w:val="24"/>
    </w:rPr>
  </w:style>
  <w:style w:type="character" w:customStyle="1" w:styleId="WarningTok">
    <w:name w:val="WarningTok"/>
    <w:basedOn w:val="VerbatimChar"/>
    <w:rsid w:val="000E1253"/>
    <w:rPr>
      <w:rFonts w:ascii="PT Mono" w:hAnsi="PT Mono"/>
      <w:b/>
      <w:i/>
      <w:color w:val="60A0B0"/>
      <w:sz w:val="24"/>
    </w:rPr>
  </w:style>
  <w:style w:type="character" w:customStyle="1" w:styleId="AlertTok">
    <w:name w:val="AlertTok"/>
    <w:basedOn w:val="VerbatimChar"/>
    <w:rsid w:val="000E1253"/>
    <w:rPr>
      <w:rFonts w:ascii="PT Mono" w:hAnsi="PT Mono"/>
      <w:b/>
      <w:i w:val="0"/>
      <w:color w:val="FF0000"/>
      <w:sz w:val="24"/>
    </w:rPr>
  </w:style>
  <w:style w:type="character" w:customStyle="1" w:styleId="ErrorTok">
    <w:name w:val="ErrorTok"/>
    <w:basedOn w:val="VerbatimChar"/>
    <w:rsid w:val="000E1253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0E1253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0BE5D-A101-4743-9823-E52CDBAE2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23</TotalTime>
  <Pages>43</Pages>
  <Words>11238</Words>
  <Characters>64058</Characters>
  <Application>Microsoft Office Word</Application>
  <DocSecurity>0</DocSecurity>
  <Lines>533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75146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Doofenshmirtz Evil Incorporated</dc:creator>
  <cp:keywords/>
  <dc:description/>
  <cp:lastModifiedBy>User</cp:lastModifiedBy>
  <cp:revision>5</cp:revision>
  <cp:lastPrinted>2025-04-14T21:41:00Z</cp:lastPrinted>
  <dcterms:created xsi:type="dcterms:W3CDTF">2025-04-14T21:40:00Z</dcterms:created>
  <dcterms:modified xsi:type="dcterms:W3CDTF">2025-04-14T22:03:00Z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